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C936EE" w14:textId="77777777" w:rsidR="00AF0283" w:rsidRPr="00BF35E9" w:rsidRDefault="00AF0283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BF35E9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394D3AE1" w14:textId="77777777" w:rsidR="00AF0283" w:rsidRPr="00BF35E9" w:rsidRDefault="00AF0283" w:rsidP="009B0947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62D88B39" w14:textId="557A4DAD" w:rsidR="00AF0283" w:rsidRPr="00BF35E9" w:rsidRDefault="00A9005A" w:rsidP="009B0947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6EFB6789" wp14:editId="4F6E4C84">
            <wp:simplePos x="0" y="0"/>
            <wp:positionH relativeFrom="column">
              <wp:posOffset>5010785</wp:posOffset>
            </wp:positionH>
            <wp:positionV relativeFrom="paragraph">
              <wp:posOffset>12065</wp:posOffset>
            </wp:positionV>
            <wp:extent cx="1102360" cy="1478915"/>
            <wp:effectExtent l="0" t="0" r="0" b="0"/>
            <wp:wrapNone/>
            <wp:docPr id="69" name="Рисунок 2" descr="3х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3х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6A3" w:rsidRPr="00BF35E9">
        <w:rPr>
          <w:b/>
          <w:sz w:val="28"/>
          <w:szCs w:val="28"/>
          <w:lang w:val="uz-Cyrl-UZ"/>
        </w:rPr>
        <w:t>Эшмуратова</w:t>
      </w:r>
      <w:r w:rsidR="000166FD" w:rsidRPr="00BF35E9">
        <w:rPr>
          <w:b/>
          <w:sz w:val="28"/>
          <w:szCs w:val="28"/>
          <w:lang w:val="uz-Cyrl-UZ"/>
        </w:rPr>
        <w:t xml:space="preserve"> </w:t>
      </w:r>
      <w:r w:rsidR="005526A3" w:rsidRPr="00BF35E9">
        <w:rPr>
          <w:b/>
          <w:sz w:val="28"/>
          <w:szCs w:val="28"/>
          <w:lang w:val="uz-Cyrl-UZ"/>
        </w:rPr>
        <w:t>Нилуфар</w:t>
      </w:r>
      <w:r w:rsidR="00BE4C62" w:rsidRPr="00BF35E9">
        <w:rPr>
          <w:b/>
          <w:sz w:val="28"/>
          <w:szCs w:val="28"/>
          <w:lang w:val="uz-Cyrl-UZ"/>
        </w:rPr>
        <w:t xml:space="preserve"> </w:t>
      </w:r>
      <w:r w:rsidR="005526A3" w:rsidRPr="00BF35E9">
        <w:rPr>
          <w:b/>
          <w:sz w:val="28"/>
          <w:szCs w:val="28"/>
          <w:lang w:val="uz-Cyrl-UZ"/>
        </w:rPr>
        <w:t>Джурабаевна</w:t>
      </w:r>
      <w:r w:rsidR="00BE4C62" w:rsidRPr="00BF35E9">
        <w:rPr>
          <w:b/>
          <w:sz w:val="28"/>
          <w:szCs w:val="28"/>
        </w:rPr>
        <w:t xml:space="preserve">      </w:t>
      </w:r>
    </w:p>
    <w:p w14:paraId="28620078" w14:textId="77777777" w:rsidR="00AF0283" w:rsidRPr="00E05552" w:rsidRDefault="00AF0283" w:rsidP="0010247D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2B8D19C" w14:textId="0C96E729" w:rsidR="001E1A3A" w:rsidRPr="002D7F76" w:rsidRDefault="001E1A3A" w:rsidP="001E1A3A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20</w:t>
      </w:r>
      <w:r w:rsidR="00E05552" w:rsidRPr="002D7F76">
        <w:rPr>
          <w:sz w:val="22"/>
          <w:szCs w:val="22"/>
          <w:lang w:val="uz-Cyrl-UZ"/>
        </w:rPr>
        <w:t>2</w:t>
      </w:r>
      <w:r w:rsidR="004720BE">
        <w:rPr>
          <w:sz w:val="22"/>
          <w:szCs w:val="22"/>
          <w:lang w:val="uz-Cyrl-UZ"/>
        </w:rPr>
        <w:t>5</w:t>
      </w:r>
      <w:r w:rsidRPr="002D7F76">
        <w:rPr>
          <w:sz w:val="22"/>
          <w:szCs w:val="22"/>
          <w:lang w:val="uz-Cyrl-UZ"/>
        </w:rPr>
        <w:t xml:space="preserve"> йил </w:t>
      </w:r>
      <w:r w:rsidR="004720BE">
        <w:rPr>
          <w:sz w:val="22"/>
          <w:szCs w:val="22"/>
          <w:lang w:val="uz-Cyrl-UZ"/>
        </w:rPr>
        <w:t>15</w:t>
      </w:r>
      <w:r w:rsidR="00E05552" w:rsidRPr="002D7F76">
        <w:rPr>
          <w:sz w:val="22"/>
          <w:szCs w:val="22"/>
        </w:rPr>
        <w:t xml:space="preserve"> </w:t>
      </w:r>
      <w:r w:rsidR="004720BE">
        <w:rPr>
          <w:sz w:val="22"/>
          <w:szCs w:val="22"/>
          <w:lang w:val="uz-Cyrl-UZ"/>
        </w:rPr>
        <w:t>апрел</w:t>
      </w:r>
      <w:r w:rsidRPr="002D7F76">
        <w:rPr>
          <w:sz w:val="22"/>
          <w:szCs w:val="22"/>
          <w:lang w:val="uz-Cyrl-UZ"/>
        </w:rPr>
        <w:t>дан:</w:t>
      </w:r>
    </w:p>
    <w:p w14:paraId="174E3B98" w14:textId="1DAD4F3F" w:rsidR="00AF0283" w:rsidRPr="002D7F76" w:rsidRDefault="004720BE" w:rsidP="00965603">
      <w:pPr>
        <w:pStyle w:val="2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 w:rsidRPr="004720BE">
        <w:rPr>
          <w:lang w:val="uz-Cyrl-UZ"/>
        </w:rPr>
        <w:t>Марказий банк Тошкент вилояти бош бошқармаси Кредит ташкилотларида молиявий мониторингни мувофиқлаштириш ва валюта назорати бўлими бош мутахассиси</w:t>
      </w:r>
      <w:r w:rsidR="000B4727" w:rsidRPr="002D7F76">
        <w:rPr>
          <w:rFonts w:ascii="Times New Roman" w:hAnsi="Times New Roman"/>
          <w:bCs w:val="0"/>
          <w:lang w:val="uz-Cyrl-UZ"/>
        </w:rPr>
        <w:t xml:space="preserve"> </w:t>
      </w:r>
      <w:r w:rsidR="00E96B62" w:rsidRPr="002D7F76">
        <w:rPr>
          <w:rFonts w:ascii="Times New Roman" w:hAnsi="Times New Roman"/>
          <w:bCs w:val="0"/>
          <w:lang w:val="uz-Cyrl-UZ"/>
        </w:rPr>
        <w:t xml:space="preserve"> </w:t>
      </w:r>
      <w:r w:rsidR="004C6E45" w:rsidRPr="002D7F76">
        <w:rPr>
          <w:rFonts w:ascii="Times New Roman" w:hAnsi="Times New Roman"/>
          <w:bCs w:val="0"/>
          <w:lang w:val="uz-Cyrl-UZ"/>
        </w:rPr>
        <w:t xml:space="preserve"> </w:t>
      </w:r>
      <w:r w:rsidR="00AC35FB" w:rsidRPr="002D7F76">
        <w:rPr>
          <w:rFonts w:ascii="Times New Roman" w:hAnsi="Times New Roman"/>
          <w:bCs w:val="0"/>
          <w:lang w:val="uz-Cyrl-UZ"/>
        </w:rPr>
        <w:t xml:space="preserve"> </w:t>
      </w:r>
    </w:p>
    <w:p w14:paraId="2F50FB9B" w14:textId="77777777" w:rsidR="00AF0283" w:rsidRPr="002D7F76" w:rsidRDefault="00AF0283" w:rsidP="00965603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>Ту</w:t>
      </w:r>
      <w:r w:rsidR="008E5C34" w:rsidRPr="002D7F76">
        <w:rPr>
          <w:b/>
          <w:bCs/>
          <w:sz w:val="22"/>
          <w:szCs w:val="22"/>
          <w:lang w:val="uz-Cyrl-UZ"/>
        </w:rPr>
        <w:t>ғ</w:t>
      </w:r>
      <w:r w:rsidRPr="002D7F76">
        <w:rPr>
          <w:b/>
          <w:bCs/>
          <w:sz w:val="22"/>
          <w:szCs w:val="22"/>
          <w:lang w:val="uz-Cyrl-UZ"/>
        </w:rPr>
        <w:t>илган йили:</w:t>
      </w:r>
      <w:r w:rsidRPr="002D7F76">
        <w:rPr>
          <w:sz w:val="22"/>
          <w:szCs w:val="22"/>
          <w:lang w:val="uz-Cyrl-UZ"/>
        </w:rPr>
        <w:tab/>
      </w:r>
      <w:r w:rsidRPr="002D7F76">
        <w:rPr>
          <w:b/>
          <w:bCs/>
          <w:sz w:val="22"/>
          <w:szCs w:val="22"/>
          <w:lang w:val="uz-Cyrl-UZ"/>
        </w:rPr>
        <w:t>Ту</w:t>
      </w:r>
      <w:r w:rsidR="008E5C34" w:rsidRPr="002D7F76">
        <w:rPr>
          <w:b/>
          <w:bCs/>
          <w:sz w:val="22"/>
          <w:szCs w:val="22"/>
          <w:lang w:val="uz-Cyrl-UZ"/>
        </w:rPr>
        <w:t>ғ</w:t>
      </w:r>
      <w:r w:rsidRPr="002D7F76">
        <w:rPr>
          <w:b/>
          <w:bCs/>
          <w:sz w:val="22"/>
          <w:szCs w:val="22"/>
          <w:lang w:val="uz-Cyrl-UZ"/>
        </w:rPr>
        <w:t>илган жойи:</w:t>
      </w:r>
    </w:p>
    <w:p w14:paraId="50D1246D" w14:textId="77777777" w:rsidR="00AF0283" w:rsidRPr="002D7F76" w:rsidRDefault="000F536D" w:rsidP="00965603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19</w:t>
      </w:r>
      <w:r w:rsidR="00BE4C62" w:rsidRPr="002D7F76">
        <w:rPr>
          <w:sz w:val="22"/>
          <w:szCs w:val="22"/>
          <w:lang w:val="uz-Cyrl-UZ"/>
        </w:rPr>
        <w:t>.</w:t>
      </w:r>
      <w:r w:rsidRPr="002D7F76">
        <w:rPr>
          <w:sz w:val="22"/>
          <w:szCs w:val="22"/>
          <w:lang w:val="uz-Cyrl-UZ"/>
        </w:rPr>
        <w:t>12</w:t>
      </w:r>
      <w:r w:rsidR="00BE4C62" w:rsidRPr="002D7F76">
        <w:rPr>
          <w:sz w:val="22"/>
          <w:szCs w:val="22"/>
          <w:lang w:val="uz-Cyrl-UZ"/>
        </w:rPr>
        <w:t xml:space="preserve">. </w:t>
      </w:r>
      <w:r w:rsidR="004413EA" w:rsidRPr="002D7F76">
        <w:rPr>
          <w:sz w:val="22"/>
          <w:szCs w:val="22"/>
          <w:lang w:val="uz-Cyrl-UZ"/>
        </w:rPr>
        <w:t>198</w:t>
      </w:r>
      <w:r w:rsidRPr="002D7F76">
        <w:rPr>
          <w:sz w:val="22"/>
          <w:szCs w:val="22"/>
          <w:lang w:val="uz-Cyrl-UZ"/>
        </w:rPr>
        <w:t>8</w:t>
      </w:r>
      <w:r w:rsidR="00AF0283" w:rsidRPr="002D7F76">
        <w:rPr>
          <w:sz w:val="22"/>
          <w:szCs w:val="22"/>
          <w:lang w:val="uz-Cyrl-UZ"/>
        </w:rPr>
        <w:tab/>
      </w:r>
      <w:r w:rsidR="00BE4C62" w:rsidRPr="002D7F76">
        <w:rPr>
          <w:sz w:val="22"/>
          <w:szCs w:val="22"/>
          <w:lang w:val="uz-Cyrl-UZ"/>
        </w:rPr>
        <w:t>Сирдарё вилояти</w:t>
      </w:r>
      <w:r w:rsidR="002840B5" w:rsidRPr="002D7F76">
        <w:rPr>
          <w:sz w:val="22"/>
          <w:szCs w:val="22"/>
          <w:lang w:val="uz-Cyrl-UZ"/>
        </w:rPr>
        <w:t xml:space="preserve">, </w:t>
      </w:r>
      <w:r w:rsidR="00693163" w:rsidRPr="002D7F76">
        <w:rPr>
          <w:sz w:val="22"/>
          <w:szCs w:val="22"/>
          <w:lang w:val="uz-Cyrl-UZ"/>
        </w:rPr>
        <w:t>Янгиер</w:t>
      </w:r>
      <w:r w:rsidR="00BE4C62" w:rsidRPr="002D7F76">
        <w:rPr>
          <w:sz w:val="22"/>
          <w:szCs w:val="22"/>
          <w:lang w:val="uz-Cyrl-UZ"/>
        </w:rPr>
        <w:t xml:space="preserve"> </w:t>
      </w:r>
      <w:r w:rsidR="00E268F9" w:rsidRPr="002D7F76">
        <w:rPr>
          <w:sz w:val="22"/>
          <w:szCs w:val="22"/>
          <w:lang w:val="uz-Cyrl-UZ"/>
        </w:rPr>
        <w:t>шаҳри</w:t>
      </w:r>
      <w:r w:rsidR="00AE1859" w:rsidRPr="002D7F76">
        <w:rPr>
          <w:sz w:val="22"/>
          <w:szCs w:val="22"/>
          <w:lang w:val="uz-Cyrl-UZ"/>
        </w:rPr>
        <w:t xml:space="preserve"> </w:t>
      </w:r>
    </w:p>
    <w:p w14:paraId="026F4F81" w14:textId="77777777" w:rsidR="00AF0283" w:rsidRPr="002D7F76" w:rsidRDefault="00AF0283" w:rsidP="005A33C4">
      <w:pPr>
        <w:widowControl w:val="0"/>
        <w:tabs>
          <w:tab w:val="left" w:pos="4320"/>
          <w:tab w:val="left" w:pos="913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>Миллати:</w:t>
      </w:r>
      <w:r w:rsidRPr="002D7F76">
        <w:rPr>
          <w:sz w:val="22"/>
          <w:szCs w:val="22"/>
          <w:lang w:val="uz-Cyrl-UZ"/>
        </w:rPr>
        <w:tab/>
      </w:r>
      <w:r w:rsidR="00B45C7F" w:rsidRPr="002D7F76">
        <w:rPr>
          <w:b/>
          <w:bCs/>
          <w:sz w:val="22"/>
          <w:szCs w:val="22"/>
          <w:lang w:val="uz-Cyrl-UZ"/>
        </w:rPr>
        <w:t>Партиявийлиги:</w:t>
      </w:r>
      <w:r w:rsidR="005A33C4" w:rsidRPr="002D7F76">
        <w:rPr>
          <w:sz w:val="22"/>
          <w:szCs w:val="22"/>
          <w:lang w:val="uz-Cyrl-UZ"/>
        </w:rPr>
        <w:tab/>
      </w:r>
    </w:p>
    <w:p w14:paraId="0349BC8B" w14:textId="77777777" w:rsidR="00AF0283" w:rsidRPr="002D7F76" w:rsidRDefault="00AE1859" w:rsidP="00965603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ўзбек</w:t>
      </w:r>
      <w:r w:rsidR="00AF0283" w:rsidRPr="002D7F76">
        <w:rPr>
          <w:sz w:val="22"/>
          <w:szCs w:val="22"/>
          <w:lang w:val="uz-Cyrl-UZ"/>
        </w:rPr>
        <w:tab/>
      </w:r>
      <w:r w:rsidR="00B45C7F" w:rsidRPr="002D7F76">
        <w:rPr>
          <w:sz w:val="22"/>
          <w:szCs w:val="22"/>
          <w:lang w:val="uz-Cyrl-UZ"/>
        </w:rPr>
        <w:t>йўқ</w:t>
      </w:r>
    </w:p>
    <w:p w14:paraId="3ED2C836" w14:textId="77777777" w:rsidR="00AF0283" w:rsidRPr="002D7F76" w:rsidRDefault="00AF0283" w:rsidP="00965603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>Маълумоти:</w:t>
      </w:r>
      <w:r w:rsidRPr="002D7F76">
        <w:rPr>
          <w:sz w:val="22"/>
          <w:szCs w:val="22"/>
          <w:lang w:val="uz-Cyrl-UZ"/>
        </w:rPr>
        <w:tab/>
      </w:r>
      <w:r w:rsidRPr="002D7F76">
        <w:rPr>
          <w:b/>
          <w:bCs/>
          <w:sz w:val="22"/>
          <w:szCs w:val="22"/>
          <w:lang w:val="uz-Cyrl-UZ"/>
        </w:rPr>
        <w:t>Тамомлаган:</w:t>
      </w:r>
    </w:p>
    <w:p w14:paraId="3757946F" w14:textId="77777777" w:rsidR="00BA1323" w:rsidRPr="002D7F76" w:rsidRDefault="00AE1859" w:rsidP="00965603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</w:rPr>
      </w:pPr>
      <w:r w:rsidRPr="002D7F76">
        <w:rPr>
          <w:sz w:val="22"/>
          <w:szCs w:val="22"/>
          <w:lang w:val="uz-Cyrl-UZ"/>
        </w:rPr>
        <w:t>олий</w:t>
      </w:r>
      <w:r w:rsidR="00BB68CB" w:rsidRPr="002D7F76">
        <w:rPr>
          <w:sz w:val="22"/>
          <w:szCs w:val="22"/>
          <w:lang w:val="uz-Cyrl-UZ"/>
        </w:rPr>
        <w:tab/>
      </w:r>
      <w:r w:rsidR="00927A8E" w:rsidRPr="002D7F76">
        <w:rPr>
          <w:sz w:val="22"/>
          <w:szCs w:val="22"/>
        </w:rPr>
        <w:t>20</w:t>
      </w:r>
      <w:r w:rsidR="000F226C" w:rsidRPr="002D7F76">
        <w:rPr>
          <w:sz w:val="22"/>
          <w:szCs w:val="22"/>
          <w:lang w:val="uz-Cyrl-UZ"/>
        </w:rPr>
        <w:t>1</w:t>
      </w:r>
      <w:r w:rsidR="00927A8E" w:rsidRPr="002D7F76">
        <w:rPr>
          <w:sz w:val="22"/>
          <w:szCs w:val="22"/>
        </w:rPr>
        <w:t>1 й</w:t>
      </w:r>
      <w:r w:rsidR="00927A8E" w:rsidRPr="002D7F76">
        <w:rPr>
          <w:sz w:val="22"/>
          <w:szCs w:val="22"/>
          <w:lang w:val="uz-Cyrl-UZ"/>
        </w:rPr>
        <w:t>.</w:t>
      </w:r>
      <w:r w:rsidR="00927A8E" w:rsidRPr="002D7F76">
        <w:rPr>
          <w:sz w:val="22"/>
          <w:szCs w:val="22"/>
        </w:rPr>
        <w:t xml:space="preserve"> </w:t>
      </w:r>
      <w:proofErr w:type="spellStart"/>
      <w:r w:rsidR="000F226C" w:rsidRPr="002D7F76">
        <w:rPr>
          <w:sz w:val="22"/>
          <w:szCs w:val="22"/>
        </w:rPr>
        <w:t>Гулистон</w:t>
      </w:r>
      <w:proofErr w:type="spellEnd"/>
      <w:r w:rsidR="000F226C" w:rsidRPr="002D7F76">
        <w:rPr>
          <w:sz w:val="22"/>
          <w:szCs w:val="22"/>
        </w:rPr>
        <w:t xml:space="preserve"> </w:t>
      </w:r>
      <w:proofErr w:type="spellStart"/>
      <w:proofErr w:type="gramStart"/>
      <w:r w:rsidR="000F226C" w:rsidRPr="002D7F76">
        <w:rPr>
          <w:sz w:val="22"/>
          <w:szCs w:val="22"/>
        </w:rPr>
        <w:t>давлат</w:t>
      </w:r>
      <w:proofErr w:type="spellEnd"/>
      <w:r w:rsidR="000F226C" w:rsidRPr="002D7F76">
        <w:rPr>
          <w:sz w:val="22"/>
          <w:szCs w:val="22"/>
        </w:rPr>
        <w:t xml:space="preserve">  </w:t>
      </w:r>
      <w:proofErr w:type="spellStart"/>
      <w:r w:rsidR="000F226C" w:rsidRPr="002D7F76">
        <w:rPr>
          <w:sz w:val="22"/>
          <w:szCs w:val="22"/>
        </w:rPr>
        <w:t>университети</w:t>
      </w:r>
      <w:proofErr w:type="spellEnd"/>
      <w:proofErr w:type="gramEnd"/>
      <w:r w:rsidR="000F226C" w:rsidRPr="002D7F76">
        <w:rPr>
          <w:sz w:val="22"/>
          <w:szCs w:val="22"/>
        </w:rPr>
        <w:t xml:space="preserve"> (</w:t>
      </w:r>
      <w:r w:rsidR="000F226C" w:rsidRPr="002D7F76">
        <w:rPr>
          <w:sz w:val="22"/>
          <w:szCs w:val="22"/>
          <w:lang w:val="uz-Cyrl-UZ"/>
        </w:rPr>
        <w:t>к</w:t>
      </w:r>
      <w:proofErr w:type="spellStart"/>
      <w:r w:rsidR="000F226C" w:rsidRPr="002D7F76">
        <w:rPr>
          <w:sz w:val="22"/>
          <w:szCs w:val="22"/>
        </w:rPr>
        <w:t>ундузги</w:t>
      </w:r>
      <w:proofErr w:type="spellEnd"/>
      <w:r w:rsidR="000F226C" w:rsidRPr="002D7F76">
        <w:rPr>
          <w:sz w:val="22"/>
          <w:szCs w:val="22"/>
        </w:rPr>
        <w:t>)</w:t>
      </w:r>
    </w:p>
    <w:p w14:paraId="35E629D6" w14:textId="77777777" w:rsidR="0008027B" w:rsidRPr="002D7F76" w:rsidRDefault="0008027B" w:rsidP="00965603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</w:rPr>
      </w:pPr>
    </w:p>
    <w:p w14:paraId="59DFC378" w14:textId="7B6C8F6B" w:rsidR="00BB68CB" w:rsidRPr="002D7F76" w:rsidRDefault="00BA1323" w:rsidP="00965603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D7F76">
        <w:rPr>
          <w:sz w:val="22"/>
          <w:szCs w:val="22"/>
        </w:rPr>
        <w:tab/>
      </w:r>
      <w:r w:rsidR="008C480F" w:rsidRPr="00060FC0">
        <w:rPr>
          <w:sz w:val="22"/>
          <w:szCs w:val="22"/>
        </w:rPr>
        <w:t>2024</w:t>
      </w:r>
      <w:r w:rsidR="008C480F">
        <w:rPr>
          <w:sz w:val="22"/>
          <w:szCs w:val="22"/>
          <w:lang w:val="uz-Cyrl-UZ"/>
        </w:rPr>
        <w:t xml:space="preserve"> й.</w:t>
      </w:r>
      <w:r w:rsidR="0008027B" w:rsidRPr="002D7F76">
        <w:rPr>
          <w:sz w:val="22"/>
          <w:szCs w:val="22"/>
          <w:lang w:val="uz-Cyrl-UZ"/>
        </w:rPr>
        <w:t xml:space="preserve"> </w:t>
      </w:r>
      <w:r w:rsidRPr="002D7F76">
        <w:rPr>
          <w:sz w:val="22"/>
          <w:szCs w:val="22"/>
          <w:lang w:val="uz-Cyrl-UZ"/>
        </w:rPr>
        <w:t>Ўзбекситон Республикаси Банк Молия академияси (сиртқи)</w:t>
      </w:r>
      <w:r w:rsidR="000F226C" w:rsidRPr="002D7F76">
        <w:rPr>
          <w:sz w:val="22"/>
          <w:szCs w:val="22"/>
        </w:rPr>
        <w:t xml:space="preserve"> </w:t>
      </w:r>
    </w:p>
    <w:p w14:paraId="785AAC6E" w14:textId="77777777" w:rsidR="00AF0283" w:rsidRPr="002D7F76" w:rsidRDefault="00AF0283" w:rsidP="00965603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995EFFF" w14:textId="77777777" w:rsidR="00C902D3" w:rsidRPr="002D7F76" w:rsidRDefault="00AF0283" w:rsidP="00965603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="002456FC" w:rsidRPr="002D7F76">
        <w:rPr>
          <w:b/>
          <w:bCs/>
          <w:sz w:val="22"/>
          <w:szCs w:val="22"/>
          <w:lang w:val="uz-Cyrl-UZ"/>
        </w:rPr>
        <w:tab/>
      </w:r>
      <w:r w:rsidR="00C902D3" w:rsidRPr="002D7F76">
        <w:rPr>
          <w:sz w:val="22"/>
          <w:szCs w:val="22"/>
          <w:lang w:val="uz-Cyrl-UZ"/>
        </w:rPr>
        <w:t>И</w:t>
      </w:r>
      <w:r w:rsidR="00BC46E3" w:rsidRPr="002D7F76">
        <w:rPr>
          <w:sz w:val="22"/>
          <w:szCs w:val="22"/>
          <w:lang w:val="uz-Cyrl-UZ"/>
        </w:rPr>
        <w:t>қтисодиёт</w:t>
      </w:r>
      <w:r w:rsidR="00BA1323" w:rsidRPr="002D7F76">
        <w:rPr>
          <w:sz w:val="22"/>
          <w:szCs w:val="22"/>
          <w:lang w:val="uz-Cyrl-UZ"/>
        </w:rPr>
        <w:t>.</w:t>
      </w:r>
    </w:p>
    <w:p w14:paraId="1824E32E" w14:textId="77777777" w:rsidR="00AF0283" w:rsidRPr="002D7F76" w:rsidRDefault="00C902D3" w:rsidP="00965603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ab/>
      </w:r>
      <w:r w:rsidR="00BA1323" w:rsidRPr="002D7F76">
        <w:rPr>
          <w:sz w:val="22"/>
          <w:szCs w:val="22"/>
          <w:lang w:val="uz-Cyrl-UZ"/>
        </w:rPr>
        <w:t>Бизнесни бошқариш</w:t>
      </w:r>
      <w:r w:rsidR="00C80555" w:rsidRPr="002D7F76">
        <w:rPr>
          <w:sz w:val="22"/>
          <w:szCs w:val="22"/>
          <w:lang w:val="uz-Cyrl-UZ"/>
        </w:rPr>
        <w:t>-</w:t>
      </w:r>
      <w:r w:rsidR="006B5ED1" w:rsidRPr="002D7F76">
        <w:rPr>
          <w:sz w:val="22"/>
          <w:szCs w:val="22"/>
          <w:lang w:val="uz-Cyrl-UZ"/>
        </w:rPr>
        <w:t>банк иши</w:t>
      </w:r>
      <w:r w:rsidR="006972F7" w:rsidRPr="002D7F76">
        <w:rPr>
          <w:sz w:val="22"/>
          <w:szCs w:val="22"/>
          <w:lang w:val="uz-Cyrl-UZ"/>
        </w:rPr>
        <w:t xml:space="preserve"> (магистратура)</w:t>
      </w:r>
    </w:p>
    <w:p w14:paraId="5A2C1182" w14:textId="77777777" w:rsidR="00AF0283" w:rsidRPr="002D7F76" w:rsidRDefault="00AF0283" w:rsidP="00965603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>Илмий даражаси:</w:t>
      </w:r>
      <w:r w:rsidRPr="002D7F76">
        <w:rPr>
          <w:sz w:val="22"/>
          <w:szCs w:val="22"/>
          <w:lang w:val="uz-Cyrl-UZ"/>
        </w:rPr>
        <w:tab/>
      </w:r>
      <w:r w:rsidRPr="002D7F76">
        <w:rPr>
          <w:b/>
          <w:bCs/>
          <w:sz w:val="22"/>
          <w:szCs w:val="22"/>
          <w:lang w:val="uz-Cyrl-UZ"/>
        </w:rPr>
        <w:t>Илмий унвони:</w:t>
      </w:r>
    </w:p>
    <w:p w14:paraId="67A89219" w14:textId="77777777" w:rsidR="00AF0283" w:rsidRPr="002D7F76" w:rsidRDefault="002D5A32" w:rsidP="00965603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йўқ</w:t>
      </w:r>
      <w:r w:rsidR="00AF0283" w:rsidRPr="002D7F76">
        <w:rPr>
          <w:sz w:val="22"/>
          <w:szCs w:val="22"/>
          <w:lang w:val="uz-Cyrl-UZ"/>
        </w:rPr>
        <w:tab/>
      </w:r>
      <w:r w:rsidR="00E2779B" w:rsidRPr="002D7F76">
        <w:rPr>
          <w:sz w:val="22"/>
          <w:szCs w:val="22"/>
          <w:lang w:val="uz-Cyrl-UZ"/>
        </w:rPr>
        <w:t>йўқ</w:t>
      </w:r>
    </w:p>
    <w:p w14:paraId="48F9BC2C" w14:textId="77777777" w:rsidR="00872DAC" w:rsidRPr="002D7F76" w:rsidRDefault="00872DAC" w:rsidP="00872DAC">
      <w:pPr>
        <w:widowControl w:val="0"/>
        <w:tabs>
          <w:tab w:val="left" w:pos="675"/>
        </w:tabs>
        <w:spacing w:before="120"/>
        <w:rPr>
          <w:sz w:val="22"/>
          <w:szCs w:val="22"/>
        </w:rPr>
      </w:pPr>
      <w:proofErr w:type="spellStart"/>
      <w:r w:rsidRPr="002D7F76">
        <w:rPr>
          <w:b/>
          <w:bCs/>
          <w:sz w:val="22"/>
          <w:szCs w:val="22"/>
        </w:rPr>
        <w:t>Қайси</w:t>
      </w:r>
      <w:proofErr w:type="spellEnd"/>
      <w:r w:rsidRPr="002D7F76">
        <w:rPr>
          <w:b/>
          <w:bCs/>
          <w:sz w:val="22"/>
          <w:szCs w:val="22"/>
        </w:rPr>
        <w:t xml:space="preserve"> чет </w:t>
      </w:r>
      <w:proofErr w:type="spellStart"/>
      <w:r w:rsidRPr="002D7F76">
        <w:rPr>
          <w:b/>
          <w:bCs/>
          <w:sz w:val="22"/>
          <w:szCs w:val="22"/>
        </w:rPr>
        <w:t>тилларини</w:t>
      </w:r>
      <w:proofErr w:type="spellEnd"/>
      <w:r w:rsidRPr="002D7F76">
        <w:rPr>
          <w:b/>
          <w:bCs/>
          <w:sz w:val="22"/>
          <w:szCs w:val="22"/>
        </w:rPr>
        <w:t xml:space="preserve"> </w:t>
      </w:r>
      <w:proofErr w:type="spellStart"/>
      <w:r w:rsidRPr="002D7F76">
        <w:rPr>
          <w:b/>
          <w:bCs/>
          <w:sz w:val="22"/>
          <w:szCs w:val="22"/>
        </w:rPr>
        <w:t>билади</w:t>
      </w:r>
      <w:proofErr w:type="spellEnd"/>
      <w:r w:rsidRPr="002D7F76">
        <w:rPr>
          <w:b/>
          <w:bCs/>
          <w:sz w:val="22"/>
          <w:szCs w:val="22"/>
        </w:rPr>
        <w:t>:</w:t>
      </w:r>
    </w:p>
    <w:p w14:paraId="2FB4BDD3" w14:textId="77777777" w:rsidR="00872DAC" w:rsidRPr="002D7F76" w:rsidRDefault="00872DAC" w:rsidP="00872DAC">
      <w:pPr>
        <w:widowControl w:val="0"/>
        <w:spacing w:line="239" w:lineRule="exact"/>
        <w:rPr>
          <w:sz w:val="22"/>
          <w:szCs w:val="22"/>
        </w:rPr>
      </w:pPr>
      <w:r w:rsidRPr="002D7F76">
        <w:rPr>
          <w:sz w:val="22"/>
          <w:szCs w:val="22"/>
        </w:rPr>
        <w:t>рус тили</w:t>
      </w:r>
    </w:p>
    <w:p w14:paraId="43E31953" w14:textId="77777777" w:rsidR="00872DAC" w:rsidRPr="002D7F76" w:rsidRDefault="00872DAC" w:rsidP="00872DAC">
      <w:pPr>
        <w:widowControl w:val="0"/>
        <w:tabs>
          <w:tab w:val="left" w:pos="661"/>
        </w:tabs>
        <w:spacing w:before="120"/>
        <w:rPr>
          <w:sz w:val="22"/>
          <w:szCs w:val="22"/>
        </w:rPr>
      </w:pPr>
      <w:proofErr w:type="spellStart"/>
      <w:r w:rsidRPr="002D7F76">
        <w:rPr>
          <w:b/>
          <w:bCs/>
          <w:sz w:val="22"/>
          <w:szCs w:val="22"/>
        </w:rPr>
        <w:t>Давлат</w:t>
      </w:r>
      <w:proofErr w:type="spellEnd"/>
      <w:r w:rsidRPr="002D7F76">
        <w:rPr>
          <w:b/>
          <w:bCs/>
          <w:sz w:val="22"/>
          <w:szCs w:val="22"/>
        </w:rPr>
        <w:t xml:space="preserve"> </w:t>
      </w:r>
      <w:proofErr w:type="spellStart"/>
      <w:r w:rsidRPr="002D7F76">
        <w:rPr>
          <w:b/>
          <w:bCs/>
          <w:sz w:val="22"/>
          <w:szCs w:val="22"/>
        </w:rPr>
        <w:t>мукофотлари</w:t>
      </w:r>
      <w:proofErr w:type="spellEnd"/>
      <w:r w:rsidRPr="002D7F76">
        <w:rPr>
          <w:b/>
          <w:bCs/>
          <w:sz w:val="22"/>
          <w:szCs w:val="22"/>
        </w:rPr>
        <w:t xml:space="preserve"> </w:t>
      </w:r>
      <w:proofErr w:type="spellStart"/>
      <w:r w:rsidRPr="002D7F76">
        <w:rPr>
          <w:b/>
          <w:bCs/>
          <w:sz w:val="22"/>
          <w:szCs w:val="22"/>
        </w:rPr>
        <w:t>билан</w:t>
      </w:r>
      <w:proofErr w:type="spellEnd"/>
      <w:r w:rsidRPr="002D7F76">
        <w:rPr>
          <w:b/>
          <w:bCs/>
          <w:sz w:val="22"/>
          <w:szCs w:val="22"/>
        </w:rPr>
        <w:t xml:space="preserve"> </w:t>
      </w:r>
      <w:proofErr w:type="spellStart"/>
      <w:r w:rsidRPr="002D7F76">
        <w:rPr>
          <w:b/>
          <w:bCs/>
          <w:sz w:val="22"/>
          <w:szCs w:val="22"/>
        </w:rPr>
        <w:t>тақдирланганми</w:t>
      </w:r>
      <w:proofErr w:type="spellEnd"/>
      <w:r w:rsidRPr="002D7F76">
        <w:rPr>
          <w:b/>
          <w:bCs/>
          <w:sz w:val="22"/>
          <w:szCs w:val="22"/>
        </w:rPr>
        <w:t xml:space="preserve"> (</w:t>
      </w:r>
      <w:proofErr w:type="spellStart"/>
      <w:r w:rsidRPr="002D7F76">
        <w:rPr>
          <w:b/>
          <w:bCs/>
          <w:sz w:val="22"/>
          <w:szCs w:val="22"/>
        </w:rPr>
        <w:t>қанақа</w:t>
      </w:r>
      <w:proofErr w:type="spellEnd"/>
      <w:r w:rsidRPr="002D7F76">
        <w:rPr>
          <w:b/>
          <w:bCs/>
          <w:sz w:val="22"/>
          <w:szCs w:val="22"/>
        </w:rPr>
        <w:t>):</w:t>
      </w:r>
      <w:r w:rsidRPr="002D7F76">
        <w:rPr>
          <w:b/>
          <w:bCs/>
          <w:sz w:val="22"/>
          <w:szCs w:val="22"/>
        </w:rPr>
        <w:tab/>
      </w:r>
      <w:r w:rsidRPr="002D7F76">
        <w:rPr>
          <w:b/>
          <w:bCs/>
          <w:sz w:val="22"/>
          <w:szCs w:val="22"/>
        </w:rPr>
        <w:tab/>
      </w:r>
    </w:p>
    <w:p w14:paraId="7A4F5E8A" w14:textId="77777777" w:rsidR="00872DAC" w:rsidRPr="002D7F76" w:rsidRDefault="00872DAC" w:rsidP="00872DAC">
      <w:pPr>
        <w:widowControl w:val="0"/>
        <w:spacing w:line="239" w:lineRule="exact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йўқ</w:t>
      </w:r>
    </w:p>
    <w:p w14:paraId="51EAC8B8" w14:textId="77777777" w:rsidR="00872DAC" w:rsidRPr="002D7F76" w:rsidRDefault="00872DAC" w:rsidP="00872DAC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37232CF6" w14:textId="77777777" w:rsidR="00872DAC" w:rsidRPr="002D7F76" w:rsidRDefault="00872DAC" w:rsidP="00872DAC">
      <w:pPr>
        <w:widowControl w:val="0"/>
        <w:tabs>
          <w:tab w:val="left" w:pos="661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  <w:r w:rsidRPr="002D7F76">
        <w:rPr>
          <w:b/>
          <w:bCs/>
          <w:sz w:val="22"/>
          <w:szCs w:val="22"/>
          <w:lang w:val="uz-Cyrl-UZ"/>
        </w:rPr>
        <w:t xml:space="preserve">сайланадиган органларнинг аъзосими (тўлиқ кўрсатилиши лозим):       </w:t>
      </w:r>
    </w:p>
    <w:p w14:paraId="5B80A558" w14:textId="77777777" w:rsidR="00872DAC" w:rsidRPr="002D7F76" w:rsidRDefault="00872DAC" w:rsidP="00872DAC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D7F76">
        <w:rPr>
          <w:bCs/>
          <w:sz w:val="22"/>
          <w:szCs w:val="22"/>
          <w:lang w:val="uz-Cyrl-UZ"/>
        </w:rPr>
        <w:t>йўқ</w:t>
      </w:r>
      <w:r w:rsidRPr="002D7F76">
        <w:rPr>
          <w:sz w:val="22"/>
          <w:szCs w:val="22"/>
          <w:lang w:val="uz-Cyrl-UZ"/>
        </w:rPr>
        <w:tab/>
      </w:r>
      <w:r w:rsidRPr="002D7F76">
        <w:rPr>
          <w:sz w:val="22"/>
          <w:szCs w:val="22"/>
          <w:lang w:val="uz-Cyrl-UZ"/>
        </w:rPr>
        <w:tab/>
      </w:r>
    </w:p>
    <w:p w14:paraId="715401D9" w14:textId="77777777" w:rsidR="00E02012" w:rsidRPr="002D7F76" w:rsidRDefault="00E02012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2"/>
          <w:szCs w:val="22"/>
          <w:lang w:val="uz-Cyrl-UZ"/>
        </w:rPr>
      </w:pPr>
    </w:p>
    <w:p w14:paraId="3ED7DCB7" w14:textId="77777777" w:rsidR="00C41628" w:rsidRPr="002D7F76" w:rsidRDefault="00C41628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2"/>
          <w:szCs w:val="22"/>
          <w:lang w:val="uz-Cyrl-UZ"/>
        </w:rPr>
      </w:pPr>
    </w:p>
    <w:p w14:paraId="7A3B2E1F" w14:textId="77777777" w:rsidR="00AF0283" w:rsidRPr="002D7F76" w:rsidRDefault="00AF0283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  <w:r w:rsidRPr="002D7F76">
        <w:rPr>
          <w:b/>
          <w:bCs/>
          <w:sz w:val="28"/>
          <w:szCs w:val="28"/>
          <w:lang w:val="uz-Cyrl-UZ"/>
        </w:rPr>
        <w:t>МЕ</w:t>
      </w:r>
      <w:r w:rsidR="008E5C34" w:rsidRPr="002D7F76">
        <w:rPr>
          <w:b/>
          <w:bCs/>
          <w:sz w:val="28"/>
          <w:szCs w:val="28"/>
          <w:lang w:val="uz-Cyrl-UZ"/>
        </w:rPr>
        <w:t>Ҳ</w:t>
      </w:r>
      <w:r w:rsidRPr="002D7F76">
        <w:rPr>
          <w:b/>
          <w:bCs/>
          <w:sz w:val="28"/>
          <w:szCs w:val="28"/>
          <w:lang w:val="uz-Cyrl-UZ"/>
        </w:rPr>
        <w:t>НАТ ФАОЛИЯТИ</w:t>
      </w:r>
    </w:p>
    <w:p w14:paraId="4B654CB4" w14:textId="77777777" w:rsidR="00AF3103" w:rsidRPr="002D7F76" w:rsidRDefault="00706566" w:rsidP="00E04CAF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09</w:t>
      </w:r>
      <w:r w:rsidR="00AF3103" w:rsidRPr="002D7F76">
        <w:rPr>
          <w:sz w:val="22"/>
          <w:szCs w:val="22"/>
          <w:lang w:val="uz-Cyrl-UZ"/>
        </w:rPr>
        <w:t>.200</w:t>
      </w:r>
      <w:r w:rsidRPr="002D7F76">
        <w:rPr>
          <w:sz w:val="22"/>
          <w:szCs w:val="22"/>
          <w:lang w:val="uz-Cyrl-UZ"/>
        </w:rPr>
        <w:t>4</w:t>
      </w:r>
      <w:r w:rsidR="00AF3103" w:rsidRPr="002D7F76">
        <w:rPr>
          <w:sz w:val="22"/>
          <w:szCs w:val="22"/>
          <w:lang w:val="uz-Cyrl-UZ"/>
        </w:rPr>
        <w:t>-0</w:t>
      </w:r>
      <w:r w:rsidRPr="002D7F76">
        <w:rPr>
          <w:sz w:val="22"/>
          <w:szCs w:val="22"/>
          <w:lang w:val="uz-Cyrl-UZ"/>
        </w:rPr>
        <w:t>6</w:t>
      </w:r>
      <w:r w:rsidR="00AF3103" w:rsidRPr="002D7F76">
        <w:rPr>
          <w:sz w:val="22"/>
          <w:szCs w:val="22"/>
          <w:lang w:val="uz-Cyrl-UZ"/>
        </w:rPr>
        <w:t>.200</w:t>
      </w:r>
      <w:r w:rsidRPr="002D7F76">
        <w:rPr>
          <w:sz w:val="22"/>
          <w:szCs w:val="22"/>
          <w:lang w:val="uz-Cyrl-UZ"/>
        </w:rPr>
        <w:t>7</w:t>
      </w:r>
      <w:r w:rsidR="00AF3103" w:rsidRPr="002D7F76">
        <w:rPr>
          <w:sz w:val="22"/>
          <w:szCs w:val="22"/>
          <w:lang w:val="uz-Cyrl-UZ"/>
        </w:rPr>
        <w:t xml:space="preserve"> йй. - </w:t>
      </w:r>
      <w:r w:rsidR="00A456BD" w:rsidRPr="002D7F76">
        <w:rPr>
          <w:sz w:val="22"/>
          <w:szCs w:val="22"/>
          <w:lang w:val="uz-Cyrl-UZ"/>
        </w:rPr>
        <w:t xml:space="preserve">Янгиер қурилиш ва коммунал хўжалик касб-ҳунар коллежи талабаси </w:t>
      </w:r>
    </w:p>
    <w:p w14:paraId="083C6F88" w14:textId="77777777" w:rsidR="00AF3103" w:rsidRPr="002D7F76" w:rsidRDefault="00AF3103" w:rsidP="00E04CAF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</w:t>
      </w:r>
      <w:r w:rsidR="00667B72" w:rsidRPr="002D7F76">
        <w:rPr>
          <w:sz w:val="22"/>
          <w:szCs w:val="22"/>
          <w:lang w:val="uz-Cyrl-UZ"/>
        </w:rPr>
        <w:t>7</w:t>
      </w:r>
      <w:r w:rsidRPr="002D7F76">
        <w:rPr>
          <w:sz w:val="22"/>
          <w:szCs w:val="22"/>
          <w:lang w:val="uz-Cyrl-UZ"/>
        </w:rPr>
        <w:t>.200</w:t>
      </w:r>
      <w:r w:rsidR="00667B72" w:rsidRPr="002D7F76">
        <w:rPr>
          <w:sz w:val="22"/>
          <w:szCs w:val="22"/>
          <w:lang w:val="uz-Cyrl-UZ"/>
        </w:rPr>
        <w:t>7</w:t>
      </w:r>
      <w:r w:rsidRPr="002D7F76">
        <w:rPr>
          <w:sz w:val="22"/>
          <w:szCs w:val="22"/>
          <w:lang w:val="uz-Cyrl-UZ"/>
        </w:rPr>
        <w:t>-0</w:t>
      </w:r>
      <w:r w:rsidR="00667B72" w:rsidRPr="002D7F76">
        <w:rPr>
          <w:sz w:val="22"/>
          <w:szCs w:val="22"/>
          <w:lang w:val="uz-Cyrl-UZ"/>
        </w:rPr>
        <w:t>8</w:t>
      </w:r>
      <w:r w:rsidRPr="002D7F76">
        <w:rPr>
          <w:sz w:val="22"/>
          <w:szCs w:val="22"/>
          <w:lang w:val="uz-Cyrl-UZ"/>
        </w:rPr>
        <w:t>.20</w:t>
      </w:r>
      <w:r w:rsidR="00667B72" w:rsidRPr="002D7F76">
        <w:rPr>
          <w:sz w:val="22"/>
          <w:szCs w:val="22"/>
          <w:lang w:val="uz-Cyrl-UZ"/>
        </w:rPr>
        <w:t>07</w:t>
      </w:r>
      <w:r w:rsidRPr="002D7F76">
        <w:rPr>
          <w:sz w:val="22"/>
          <w:szCs w:val="22"/>
          <w:lang w:val="uz-Cyrl-UZ"/>
        </w:rPr>
        <w:t xml:space="preserve"> йй. - </w:t>
      </w:r>
      <w:r w:rsidR="00C65F2B" w:rsidRPr="002D7F76">
        <w:rPr>
          <w:sz w:val="22"/>
          <w:szCs w:val="22"/>
          <w:lang w:val="uz-Cyrl-UZ"/>
        </w:rPr>
        <w:t>Сирдарё вилояти Янгиер шаҳар 124-сон автокорхонаси масъулияти чекланган жамияти моддий ҳисобчи</w:t>
      </w:r>
      <w:r w:rsidR="00DA7182" w:rsidRPr="002D7F76">
        <w:rPr>
          <w:sz w:val="22"/>
          <w:szCs w:val="22"/>
          <w:lang w:val="uz-Cyrl-UZ"/>
        </w:rPr>
        <w:t>си</w:t>
      </w:r>
      <w:r w:rsidR="00C65F2B" w:rsidRPr="002D7F76">
        <w:rPr>
          <w:sz w:val="22"/>
          <w:szCs w:val="22"/>
          <w:lang w:val="uz-Cyrl-UZ"/>
        </w:rPr>
        <w:t xml:space="preserve"> </w:t>
      </w:r>
    </w:p>
    <w:p w14:paraId="118F7B97" w14:textId="77777777" w:rsidR="00AF3103" w:rsidRPr="002D7F76" w:rsidRDefault="00AF3103" w:rsidP="00E04CAF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</w:t>
      </w:r>
      <w:r w:rsidR="00C5487D" w:rsidRPr="002D7F76">
        <w:rPr>
          <w:sz w:val="22"/>
          <w:szCs w:val="22"/>
          <w:lang w:val="uz-Cyrl-UZ"/>
        </w:rPr>
        <w:t>8</w:t>
      </w:r>
      <w:r w:rsidRPr="002D7F76">
        <w:rPr>
          <w:sz w:val="22"/>
          <w:szCs w:val="22"/>
          <w:lang w:val="uz-Cyrl-UZ"/>
        </w:rPr>
        <w:t>.20</w:t>
      </w:r>
      <w:r w:rsidR="00C5487D" w:rsidRPr="002D7F76">
        <w:rPr>
          <w:sz w:val="22"/>
          <w:szCs w:val="22"/>
          <w:lang w:val="uz-Cyrl-UZ"/>
        </w:rPr>
        <w:t>07</w:t>
      </w:r>
      <w:r w:rsidRPr="002D7F76">
        <w:rPr>
          <w:sz w:val="22"/>
          <w:szCs w:val="22"/>
          <w:lang w:val="uz-Cyrl-UZ"/>
        </w:rPr>
        <w:t>-0</w:t>
      </w:r>
      <w:r w:rsidR="00C5487D" w:rsidRPr="002D7F76">
        <w:rPr>
          <w:sz w:val="22"/>
          <w:szCs w:val="22"/>
          <w:lang w:val="uz-Cyrl-UZ"/>
        </w:rPr>
        <w:t>6</w:t>
      </w:r>
      <w:r w:rsidRPr="002D7F76">
        <w:rPr>
          <w:sz w:val="22"/>
          <w:szCs w:val="22"/>
          <w:lang w:val="uz-Cyrl-UZ"/>
        </w:rPr>
        <w:t xml:space="preserve">.2011 йй. - </w:t>
      </w:r>
      <w:r w:rsidR="00C5487D" w:rsidRPr="002D7F76">
        <w:rPr>
          <w:sz w:val="22"/>
          <w:szCs w:val="22"/>
          <w:lang w:val="uz-Cyrl-UZ"/>
        </w:rPr>
        <w:t xml:space="preserve">Гулистон давлат университети талабаси </w:t>
      </w:r>
    </w:p>
    <w:p w14:paraId="488518C3" w14:textId="77777777" w:rsidR="00AF3103" w:rsidRPr="002D7F76" w:rsidRDefault="00AF3103" w:rsidP="00E04CAF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</w:t>
      </w:r>
      <w:r w:rsidR="00C415EE" w:rsidRPr="002D7F76">
        <w:rPr>
          <w:sz w:val="22"/>
          <w:szCs w:val="22"/>
          <w:lang w:val="uz-Cyrl-UZ"/>
        </w:rPr>
        <w:t>8</w:t>
      </w:r>
      <w:r w:rsidRPr="002D7F76">
        <w:rPr>
          <w:sz w:val="22"/>
          <w:szCs w:val="22"/>
          <w:lang w:val="uz-Cyrl-UZ"/>
        </w:rPr>
        <w:t>.2011-</w:t>
      </w:r>
      <w:r w:rsidR="00C415EE" w:rsidRPr="002D7F76">
        <w:rPr>
          <w:sz w:val="22"/>
          <w:szCs w:val="22"/>
          <w:lang w:val="uz-Cyrl-UZ"/>
        </w:rPr>
        <w:t>1</w:t>
      </w:r>
      <w:r w:rsidRPr="002D7F76">
        <w:rPr>
          <w:sz w:val="22"/>
          <w:szCs w:val="22"/>
          <w:lang w:val="uz-Cyrl-UZ"/>
        </w:rPr>
        <w:t xml:space="preserve">2.2012 йй. - </w:t>
      </w:r>
      <w:r w:rsidR="00C415EE" w:rsidRPr="002D7F76">
        <w:rPr>
          <w:sz w:val="22"/>
          <w:szCs w:val="22"/>
          <w:lang w:val="uz-Cyrl-UZ"/>
        </w:rPr>
        <w:t>ОАТБ “Қишлоқ қурилиш банк” Янгиер филиали Аҳоли омонатлари билан ишлаш шўъбаси</w:t>
      </w:r>
      <w:r w:rsidR="00C415EE" w:rsidRPr="002D7F76">
        <w:rPr>
          <w:bCs/>
          <w:sz w:val="22"/>
          <w:szCs w:val="22"/>
          <w:lang w:val="uz-Cyrl-UZ"/>
        </w:rPr>
        <w:t xml:space="preserve"> кассир</w:t>
      </w:r>
      <w:r w:rsidR="00DA7182" w:rsidRPr="002D7F76">
        <w:rPr>
          <w:bCs/>
          <w:sz w:val="22"/>
          <w:szCs w:val="22"/>
          <w:lang w:val="uz-Cyrl-UZ"/>
        </w:rPr>
        <w:t>и</w:t>
      </w:r>
      <w:r w:rsidRPr="002D7F76">
        <w:rPr>
          <w:sz w:val="22"/>
          <w:szCs w:val="22"/>
          <w:lang w:val="uz-Cyrl-UZ"/>
        </w:rPr>
        <w:t xml:space="preserve">   </w:t>
      </w:r>
    </w:p>
    <w:p w14:paraId="3513C091" w14:textId="77777777" w:rsidR="00AF3103" w:rsidRPr="002D7F76" w:rsidRDefault="00453E61" w:rsidP="00E04CAF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1</w:t>
      </w:r>
      <w:r w:rsidR="00AF3103" w:rsidRPr="002D7F76">
        <w:rPr>
          <w:sz w:val="22"/>
          <w:szCs w:val="22"/>
          <w:lang w:val="uz-Cyrl-UZ"/>
        </w:rPr>
        <w:t>2.2012-0</w:t>
      </w:r>
      <w:r w:rsidRPr="002D7F76">
        <w:rPr>
          <w:sz w:val="22"/>
          <w:szCs w:val="22"/>
          <w:lang w:val="uz-Cyrl-UZ"/>
        </w:rPr>
        <w:t>7</w:t>
      </w:r>
      <w:r w:rsidR="00AF3103" w:rsidRPr="002D7F76">
        <w:rPr>
          <w:sz w:val="22"/>
          <w:szCs w:val="22"/>
          <w:lang w:val="uz-Cyrl-UZ"/>
        </w:rPr>
        <w:t>.201</w:t>
      </w:r>
      <w:r w:rsidRPr="002D7F76">
        <w:rPr>
          <w:sz w:val="22"/>
          <w:szCs w:val="22"/>
          <w:lang w:val="uz-Cyrl-UZ"/>
        </w:rPr>
        <w:t>3</w:t>
      </w:r>
      <w:r w:rsidR="00AF3103" w:rsidRPr="002D7F76">
        <w:rPr>
          <w:sz w:val="22"/>
          <w:szCs w:val="22"/>
          <w:lang w:val="uz-Cyrl-UZ"/>
        </w:rPr>
        <w:t xml:space="preserve"> йй. - </w:t>
      </w:r>
      <w:r w:rsidRPr="002D7F76">
        <w:rPr>
          <w:sz w:val="22"/>
          <w:szCs w:val="22"/>
          <w:lang w:val="uz-Cyrl-UZ"/>
        </w:rPr>
        <w:t>ОАТБ “Қишлоқ қурилиш банк” Янгиер филиали Аҳоли омонатлари билан ишлаш шўъбаси</w:t>
      </w:r>
      <w:r w:rsidRPr="002D7F76">
        <w:rPr>
          <w:bCs/>
          <w:sz w:val="22"/>
          <w:szCs w:val="22"/>
          <w:lang w:val="uz-Cyrl-UZ"/>
        </w:rPr>
        <w:t xml:space="preserve"> назоратчи</w:t>
      </w:r>
      <w:r w:rsidR="00DA7182" w:rsidRPr="002D7F76">
        <w:rPr>
          <w:bCs/>
          <w:sz w:val="22"/>
          <w:szCs w:val="22"/>
          <w:lang w:val="uz-Cyrl-UZ"/>
        </w:rPr>
        <w:t>си</w:t>
      </w:r>
      <w:r w:rsidRPr="002D7F76">
        <w:rPr>
          <w:sz w:val="22"/>
          <w:szCs w:val="22"/>
          <w:lang w:val="uz-Cyrl-UZ"/>
        </w:rPr>
        <w:t xml:space="preserve"> </w:t>
      </w:r>
      <w:r w:rsidR="00AF3103" w:rsidRPr="002D7F76">
        <w:rPr>
          <w:b/>
          <w:sz w:val="22"/>
          <w:szCs w:val="22"/>
          <w:lang w:val="uz-Cyrl-UZ"/>
        </w:rPr>
        <w:tab/>
      </w:r>
    </w:p>
    <w:p w14:paraId="51CF3857" w14:textId="77777777" w:rsidR="00033F2A" w:rsidRPr="002D7F76" w:rsidRDefault="003F7FCD" w:rsidP="00E76FF6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07.2013-</w:t>
      </w:r>
      <w:r w:rsidR="00396D8C" w:rsidRPr="002D7F76">
        <w:rPr>
          <w:sz w:val="22"/>
          <w:szCs w:val="22"/>
          <w:lang w:val="uz-Cyrl-UZ"/>
        </w:rPr>
        <w:t>11</w:t>
      </w:r>
      <w:r w:rsidRPr="002D7F76">
        <w:rPr>
          <w:sz w:val="22"/>
          <w:szCs w:val="22"/>
          <w:lang w:val="uz-Cyrl-UZ"/>
        </w:rPr>
        <w:t xml:space="preserve">.2015 йй. - </w:t>
      </w:r>
      <w:r w:rsidR="00E76FF6" w:rsidRPr="002D7F76">
        <w:rPr>
          <w:sz w:val="22"/>
          <w:szCs w:val="22"/>
          <w:lang w:val="uz-Cyrl-UZ"/>
        </w:rPr>
        <w:t xml:space="preserve"> АТБ “Қишлоқ қурилиш банк” Янгиер филиали </w:t>
      </w:r>
      <w:r w:rsidR="00E76FF6" w:rsidRPr="002D7F76">
        <w:rPr>
          <w:bCs/>
          <w:sz w:val="22"/>
          <w:szCs w:val="22"/>
          <w:lang w:val="uz-Cyrl-UZ"/>
        </w:rPr>
        <w:t>Бухгалтерия ҳисоби ва ҳисоботи бўлими 1-тоифали мутахассиси</w:t>
      </w:r>
      <w:r w:rsidRPr="002D7F76">
        <w:rPr>
          <w:b/>
          <w:sz w:val="22"/>
          <w:szCs w:val="22"/>
          <w:lang w:val="uz-Cyrl-UZ"/>
        </w:rPr>
        <w:tab/>
      </w:r>
      <w:r w:rsidR="00033F2A" w:rsidRPr="002D7F76">
        <w:rPr>
          <w:b/>
          <w:sz w:val="22"/>
          <w:szCs w:val="22"/>
          <w:lang w:val="uz-Cyrl-UZ"/>
        </w:rPr>
        <w:tab/>
      </w:r>
    </w:p>
    <w:p w14:paraId="15B14E41" w14:textId="77777777" w:rsidR="001F4003" w:rsidRPr="002D7F76" w:rsidRDefault="00A238FD" w:rsidP="001F4003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12.2015-02</w:t>
      </w:r>
      <w:r w:rsidR="001F4003" w:rsidRPr="002D7F76">
        <w:rPr>
          <w:sz w:val="22"/>
          <w:szCs w:val="22"/>
          <w:lang w:val="uz-Cyrl-UZ"/>
        </w:rPr>
        <w:t>.2016 йй. - АТБ “Қишлоқ қурилиш банк” Янгиер филиали Аҳоли омонатлари билан ишлаш шўъбаси</w:t>
      </w:r>
      <w:r w:rsidR="001F4003" w:rsidRPr="002D7F76">
        <w:rPr>
          <w:bCs/>
          <w:sz w:val="22"/>
          <w:szCs w:val="22"/>
          <w:lang w:val="uz-Cyrl-UZ"/>
        </w:rPr>
        <w:t xml:space="preserve"> 1-тоифали мутахассиси</w:t>
      </w:r>
      <w:r w:rsidR="001F4003" w:rsidRPr="002D7F76">
        <w:rPr>
          <w:sz w:val="22"/>
          <w:szCs w:val="22"/>
          <w:lang w:val="uz-Cyrl-UZ"/>
        </w:rPr>
        <w:t xml:space="preserve"> </w:t>
      </w:r>
      <w:r w:rsidR="001F4003" w:rsidRPr="002D7F76">
        <w:rPr>
          <w:b/>
          <w:sz w:val="22"/>
          <w:szCs w:val="22"/>
          <w:lang w:val="uz-Cyrl-UZ"/>
        </w:rPr>
        <w:tab/>
      </w:r>
    </w:p>
    <w:p w14:paraId="4E13D5A0" w14:textId="77777777" w:rsidR="00326C15" w:rsidRPr="002D7F76" w:rsidRDefault="00D624A8" w:rsidP="00326C15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03.2016-11</w:t>
      </w:r>
      <w:r w:rsidR="00326C15" w:rsidRPr="002D7F76">
        <w:rPr>
          <w:sz w:val="22"/>
          <w:szCs w:val="22"/>
          <w:lang w:val="uz-Cyrl-UZ"/>
        </w:rPr>
        <w:t>.2016 йй. - АТБ “Қишлоқ қурилиш банк” Янгиер филиали Аҳоли омонатлари билан ишлаш шўъбаси</w:t>
      </w:r>
      <w:r w:rsidR="00326C15" w:rsidRPr="002D7F76">
        <w:rPr>
          <w:bCs/>
          <w:sz w:val="22"/>
          <w:szCs w:val="22"/>
          <w:lang w:val="uz-Cyrl-UZ"/>
        </w:rPr>
        <w:t xml:space="preserve"> етакчи мутахассиси</w:t>
      </w:r>
      <w:r w:rsidR="00326C15" w:rsidRPr="002D7F76">
        <w:rPr>
          <w:sz w:val="22"/>
          <w:szCs w:val="22"/>
          <w:lang w:val="uz-Cyrl-UZ"/>
        </w:rPr>
        <w:t xml:space="preserve">   </w:t>
      </w:r>
      <w:r w:rsidR="00326C15" w:rsidRPr="002D7F76">
        <w:rPr>
          <w:b/>
          <w:sz w:val="22"/>
          <w:szCs w:val="22"/>
          <w:lang w:val="uz-Cyrl-UZ"/>
        </w:rPr>
        <w:tab/>
      </w:r>
    </w:p>
    <w:p w14:paraId="69F735F0" w14:textId="77777777" w:rsidR="00016247" w:rsidRPr="002D7F76" w:rsidRDefault="00016247" w:rsidP="00016247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 xml:space="preserve">12.2016-07.2018 йй. - АТБ “Қишлоқ қурилиш банк” Янгиер филиали Конверсион операциялари бўлими </w:t>
      </w:r>
      <w:r w:rsidR="00C940B2" w:rsidRPr="002D7F76">
        <w:rPr>
          <w:sz w:val="22"/>
          <w:szCs w:val="22"/>
          <w:lang w:val="uz-Cyrl-UZ"/>
        </w:rPr>
        <w:t xml:space="preserve"> </w:t>
      </w:r>
      <w:r w:rsidRPr="002D7F76">
        <w:rPr>
          <w:sz w:val="22"/>
          <w:szCs w:val="22"/>
          <w:lang w:val="uz-Cyrl-UZ"/>
        </w:rPr>
        <w:t xml:space="preserve">бош мутахассиси   </w:t>
      </w:r>
      <w:r w:rsidRPr="002D7F76">
        <w:rPr>
          <w:b/>
          <w:sz w:val="22"/>
          <w:szCs w:val="22"/>
          <w:lang w:val="uz-Cyrl-UZ"/>
        </w:rPr>
        <w:tab/>
      </w:r>
    </w:p>
    <w:p w14:paraId="4BDD17B8" w14:textId="77777777" w:rsidR="002F60E8" w:rsidRPr="002D7F76" w:rsidRDefault="00B86F70" w:rsidP="002F60E8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07</w:t>
      </w:r>
      <w:r w:rsidR="002F60E8" w:rsidRPr="002D7F76">
        <w:rPr>
          <w:sz w:val="22"/>
          <w:szCs w:val="22"/>
          <w:lang w:val="uz-Cyrl-UZ"/>
        </w:rPr>
        <w:t>.201</w:t>
      </w:r>
      <w:r w:rsidRPr="002D7F76">
        <w:rPr>
          <w:sz w:val="22"/>
          <w:szCs w:val="22"/>
          <w:lang w:val="uz-Cyrl-UZ"/>
        </w:rPr>
        <w:t>8</w:t>
      </w:r>
      <w:r w:rsidR="002F60E8" w:rsidRPr="002D7F76">
        <w:rPr>
          <w:sz w:val="22"/>
          <w:szCs w:val="22"/>
          <w:lang w:val="uz-Cyrl-UZ"/>
        </w:rPr>
        <w:t>-0</w:t>
      </w:r>
      <w:r w:rsidR="00EF41E1" w:rsidRPr="002D7F76">
        <w:rPr>
          <w:sz w:val="22"/>
          <w:szCs w:val="22"/>
          <w:lang w:val="uz-Cyrl-UZ"/>
        </w:rPr>
        <w:t>2</w:t>
      </w:r>
      <w:r w:rsidR="002F60E8" w:rsidRPr="002D7F76">
        <w:rPr>
          <w:sz w:val="22"/>
          <w:szCs w:val="22"/>
          <w:lang w:val="uz-Cyrl-UZ"/>
        </w:rPr>
        <w:t>.201</w:t>
      </w:r>
      <w:r w:rsidRPr="002D7F76">
        <w:rPr>
          <w:sz w:val="22"/>
          <w:szCs w:val="22"/>
          <w:lang w:val="uz-Cyrl-UZ"/>
        </w:rPr>
        <w:t>9</w:t>
      </w:r>
      <w:r w:rsidR="002F60E8" w:rsidRPr="002D7F76">
        <w:rPr>
          <w:sz w:val="22"/>
          <w:szCs w:val="22"/>
          <w:lang w:val="uz-Cyrl-UZ"/>
        </w:rPr>
        <w:t xml:space="preserve"> йй. - АТБ “Қишлоқ қурилиш банк” Янгиер филиали </w:t>
      </w:r>
      <w:r w:rsidR="00AD5F29" w:rsidRPr="002D7F76">
        <w:rPr>
          <w:bCs/>
          <w:sz w:val="22"/>
          <w:szCs w:val="22"/>
          <w:lang w:val="uz-Cyrl-UZ"/>
        </w:rPr>
        <w:t>Фронт офис таркибидаги Конверсия амалиёти</w:t>
      </w:r>
      <w:r w:rsidR="00AD5F29" w:rsidRPr="002D7F76">
        <w:rPr>
          <w:sz w:val="22"/>
          <w:szCs w:val="22"/>
          <w:lang w:val="uz-Cyrl-UZ"/>
        </w:rPr>
        <w:t xml:space="preserve"> бош мутахассиси </w:t>
      </w:r>
      <w:r w:rsidR="002F60E8" w:rsidRPr="002D7F76">
        <w:rPr>
          <w:sz w:val="22"/>
          <w:szCs w:val="22"/>
          <w:lang w:val="uz-Cyrl-UZ"/>
        </w:rPr>
        <w:t xml:space="preserve">   </w:t>
      </w:r>
      <w:r w:rsidR="002F60E8" w:rsidRPr="002D7F76">
        <w:rPr>
          <w:b/>
          <w:sz w:val="22"/>
          <w:szCs w:val="22"/>
          <w:lang w:val="uz-Cyrl-UZ"/>
        </w:rPr>
        <w:tab/>
      </w:r>
    </w:p>
    <w:p w14:paraId="7BE3DE62" w14:textId="77777777" w:rsidR="002F60E8" w:rsidRPr="002D7F76" w:rsidRDefault="002F60E8" w:rsidP="002F60E8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0</w:t>
      </w:r>
      <w:r w:rsidR="00B86F70" w:rsidRPr="002D7F76">
        <w:rPr>
          <w:sz w:val="22"/>
          <w:szCs w:val="22"/>
          <w:lang w:val="uz-Cyrl-UZ"/>
        </w:rPr>
        <w:t>3</w:t>
      </w:r>
      <w:r w:rsidRPr="002D7F76">
        <w:rPr>
          <w:sz w:val="22"/>
          <w:szCs w:val="22"/>
          <w:lang w:val="uz-Cyrl-UZ"/>
        </w:rPr>
        <w:t>.201</w:t>
      </w:r>
      <w:r w:rsidR="00B86F70" w:rsidRPr="002D7F76">
        <w:rPr>
          <w:sz w:val="22"/>
          <w:szCs w:val="22"/>
          <w:lang w:val="uz-Cyrl-UZ"/>
        </w:rPr>
        <w:t>9</w:t>
      </w:r>
      <w:r w:rsidRPr="002D7F76">
        <w:rPr>
          <w:sz w:val="22"/>
          <w:szCs w:val="22"/>
          <w:lang w:val="uz-Cyrl-UZ"/>
        </w:rPr>
        <w:t>-</w:t>
      </w:r>
      <w:r w:rsidR="00C940B2" w:rsidRPr="002D7F76">
        <w:rPr>
          <w:sz w:val="22"/>
          <w:szCs w:val="22"/>
          <w:lang w:val="uz-Cyrl-UZ"/>
        </w:rPr>
        <w:t>07.2022</w:t>
      </w:r>
      <w:r w:rsidRPr="002D7F76">
        <w:rPr>
          <w:sz w:val="22"/>
          <w:szCs w:val="22"/>
          <w:lang w:val="uz-Cyrl-UZ"/>
        </w:rPr>
        <w:t xml:space="preserve"> </w:t>
      </w:r>
      <w:r w:rsidR="00C940B2" w:rsidRPr="002D7F76">
        <w:rPr>
          <w:sz w:val="22"/>
          <w:szCs w:val="22"/>
          <w:lang w:val="uz-Cyrl-UZ"/>
        </w:rPr>
        <w:t>йй.</w:t>
      </w:r>
      <w:r w:rsidRPr="002D7F76">
        <w:rPr>
          <w:sz w:val="22"/>
          <w:szCs w:val="22"/>
          <w:lang w:val="uz-Cyrl-UZ"/>
        </w:rPr>
        <w:t xml:space="preserve"> - АТБ “Қишлоқ қурилиш банк” Янгиер филиали </w:t>
      </w:r>
      <w:r w:rsidR="00AD5F29" w:rsidRPr="002D7F76">
        <w:rPr>
          <w:bCs/>
          <w:sz w:val="22"/>
          <w:szCs w:val="22"/>
          <w:lang w:val="uz-Cyrl-UZ"/>
        </w:rPr>
        <w:t>Бек офис таркибидаги Валюта амалиётлари шўъбаси бош мутахассиси</w:t>
      </w:r>
      <w:r w:rsidRPr="002D7F76">
        <w:rPr>
          <w:sz w:val="22"/>
          <w:szCs w:val="22"/>
          <w:lang w:val="uz-Cyrl-UZ"/>
        </w:rPr>
        <w:t xml:space="preserve">  </w:t>
      </w:r>
    </w:p>
    <w:p w14:paraId="6FD74F0F" w14:textId="4A95A022" w:rsidR="00CA114A" w:rsidRDefault="00CA114A" w:rsidP="00CA114A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lastRenderedPageBreak/>
        <w:t xml:space="preserve">07.2022-09.2023 йй.      - АТБ “Қишлоқ қурилиш банк” нинг Янгиер банк хизматлари офиси Юридик шахсларга универсал хизмат кўрсатиш бўлими бош мутахассиси  </w:t>
      </w:r>
    </w:p>
    <w:p w14:paraId="5CCECE56" w14:textId="3F5A7056" w:rsidR="008C480F" w:rsidRPr="002D7F76" w:rsidRDefault="008C480F" w:rsidP="008C480F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 w:rsidRPr="002D7F76">
        <w:rPr>
          <w:sz w:val="22"/>
          <w:szCs w:val="22"/>
          <w:lang w:val="uz-Cyrl-UZ"/>
        </w:rPr>
        <w:t>10.2023</w:t>
      </w:r>
      <w:r>
        <w:rPr>
          <w:sz w:val="22"/>
          <w:szCs w:val="22"/>
          <w:lang w:val="uz-Cyrl-UZ"/>
        </w:rPr>
        <w:t>-</w:t>
      </w:r>
      <w:r w:rsidRPr="002D7F76">
        <w:rPr>
          <w:sz w:val="22"/>
          <w:szCs w:val="22"/>
          <w:lang w:val="uz-Cyrl-UZ"/>
        </w:rPr>
        <w:t>0</w:t>
      </w:r>
      <w:r>
        <w:rPr>
          <w:sz w:val="22"/>
          <w:szCs w:val="22"/>
          <w:lang w:val="uz-Cyrl-UZ"/>
        </w:rPr>
        <w:t>4</w:t>
      </w:r>
      <w:r w:rsidRPr="002D7F76">
        <w:rPr>
          <w:sz w:val="22"/>
          <w:szCs w:val="22"/>
          <w:lang w:val="uz-Cyrl-UZ"/>
        </w:rPr>
        <w:t>.202</w:t>
      </w:r>
      <w:r>
        <w:rPr>
          <w:sz w:val="22"/>
          <w:szCs w:val="22"/>
          <w:lang w:val="uz-Cyrl-UZ"/>
        </w:rPr>
        <w:t>4</w:t>
      </w:r>
      <w:r w:rsidRPr="002D7F76">
        <w:rPr>
          <w:sz w:val="22"/>
          <w:szCs w:val="22"/>
          <w:lang w:val="uz-Cyrl-UZ"/>
        </w:rPr>
        <w:t xml:space="preserve"> йй.     - “Бизнесни ривожлантириш банки” АТБнинг Янгиер банк хизматлари офиси Юридик шахсларга универсал хизмат кўрсатиш бўлими бош мутахассиси  </w:t>
      </w:r>
    </w:p>
    <w:p w14:paraId="3200DD39" w14:textId="613A12F5" w:rsidR="00CA114A" w:rsidRDefault="001853C4" w:rsidP="00CA114A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04</w:t>
      </w:r>
      <w:r w:rsidR="00CA114A" w:rsidRPr="002D7F76">
        <w:rPr>
          <w:sz w:val="22"/>
          <w:szCs w:val="22"/>
          <w:lang w:val="uz-Cyrl-UZ"/>
        </w:rPr>
        <w:t>.202</w:t>
      </w:r>
      <w:r>
        <w:rPr>
          <w:sz w:val="22"/>
          <w:szCs w:val="22"/>
          <w:lang w:val="uz-Cyrl-UZ"/>
        </w:rPr>
        <w:t>4</w:t>
      </w:r>
      <w:r w:rsidR="00CA114A" w:rsidRPr="002D7F76">
        <w:rPr>
          <w:sz w:val="22"/>
          <w:szCs w:val="22"/>
          <w:lang w:val="uz-Cyrl-UZ"/>
        </w:rPr>
        <w:t xml:space="preserve">- </w:t>
      </w:r>
      <w:r w:rsidR="004720BE">
        <w:rPr>
          <w:sz w:val="22"/>
          <w:szCs w:val="22"/>
          <w:lang w:val="uz-Cyrl-UZ"/>
        </w:rPr>
        <w:t>04</w:t>
      </w:r>
      <w:r w:rsidR="00CA114A" w:rsidRPr="002D7F76">
        <w:rPr>
          <w:sz w:val="22"/>
          <w:szCs w:val="22"/>
          <w:lang w:val="uz-Cyrl-UZ"/>
        </w:rPr>
        <w:t>.</w:t>
      </w:r>
      <w:r w:rsidR="004720BE">
        <w:rPr>
          <w:sz w:val="22"/>
          <w:szCs w:val="22"/>
          <w:lang w:val="uz-Cyrl-UZ"/>
        </w:rPr>
        <w:t>2025</w:t>
      </w:r>
      <w:r w:rsidR="00813AC8">
        <w:rPr>
          <w:sz w:val="22"/>
          <w:szCs w:val="22"/>
          <w:lang w:val="uz-Cyrl-UZ"/>
        </w:rPr>
        <w:t>йй</w:t>
      </w:r>
      <w:r w:rsidR="00CA114A" w:rsidRPr="002D7F76">
        <w:rPr>
          <w:sz w:val="22"/>
          <w:szCs w:val="22"/>
          <w:lang w:val="uz-Cyrl-UZ"/>
        </w:rPr>
        <w:t xml:space="preserve">     - </w:t>
      </w:r>
      <w:r w:rsidRPr="00060FC0">
        <w:rPr>
          <w:lang w:val="uz-Cyrl-UZ"/>
        </w:rPr>
        <w:t>"</w:t>
      </w:r>
      <w:r>
        <w:rPr>
          <w:lang w:val="uz-Cyrl-UZ"/>
        </w:rPr>
        <w:t>Ў</w:t>
      </w:r>
      <w:r w:rsidRPr="00060FC0">
        <w:rPr>
          <w:lang w:val="uz-Cyrl-UZ"/>
        </w:rPr>
        <w:t xml:space="preserve">збекистон республика </w:t>
      </w:r>
      <w:r>
        <w:rPr>
          <w:lang w:val="uz-Cyrl-UZ"/>
        </w:rPr>
        <w:t>В</w:t>
      </w:r>
      <w:r w:rsidRPr="00060FC0">
        <w:rPr>
          <w:lang w:val="uz-Cyrl-UZ"/>
        </w:rPr>
        <w:t xml:space="preserve">алюта биржаси" </w:t>
      </w:r>
      <w:r>
        <w:rPr>
          <w:lang w:val="uz-Cyrl-UZ"/>
        </w:rPr>
        <w:t>акциядорлик жамияти</w:t>
      </w:r>
      <w:r w:rsidRPr="00060FC0">
        <w:rPr>
          <w:lang w:val="uz-Cyrl-UZ"/>
        </w:rPr>
        <w:t xml:space="preserve"> Мижозларни идентификациялаш ва SWIFT шўъбаси  Бош мутахассиси</w:t>
      </w:r>
      <w:r w:rsidRPr="002D7F76">
        <w:rPr>
          <w:sz w:val="22"/>
          <w:szCs w:val="22"/>
          <w:lang w:val="uz-Cyrl-UZ"/>
        </w:rPr>
        <w:t xml:space="preserve"> </w:t>
      </w:r>
    </w:p>
    <w:p w14:paraId="5BD7274E" w14:textId="7703D5E2" w:rsidR="004720BE" w:rsidRPr="002D7F76" w:rsidRDefault="004720BE" w:rsidP="00CA114A">
      <w:pPr>
        <w:widowControl w:val="0"/>
        <w:spacing w:before="80"/>
        <w:ind w:left="1980" w:hanging="198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04.2025-ҳ</w:t>
      </w:r>
      <w:bookmarkStart w:id="0" w:name="_GoBack"/>
      <w:bookmarkEnd w:id="0"/>
      <w:r>
        <w:rPr>
          <w:sz w:val="22"/>
          <w:szCs w:val="22"/>
          <w:lang w:val="uz-Cyrl-UZ"/>
        </w:rPr>
        <w:t>.в</w:t>
      </w:r>
      <w:r>
        <w:rPr>
          <w:sz w:val="22"/>
          <w:szCs w:val="22"/>
          <w:lang w:val="uz-Cyrl-UZ"/>
        </w:rPr>
        <w:tab/>
        <w:t xml:space="preserve">- </w:t>
      </w:r>
      <w:r w:rsidRPr="00BA5285">
        <w:rPr>
          <w:sz w:val="22"/>
          <w:szCs w:val="22"/>
          <w:lang w:val="uz-Cyrl-UZ"/>
        </w:rPr>
        <w:t xml:space="preserve">Марказий банк Тошкент вилояти </w:t>
      </w:r>
      <w:r>
        <w:rPr>
          <w:sz w:val="22"/>
          <w:szCs w:val="22"/>
          <w:lang w:val="uz-Cyrl-UZ"/>
        </w:rPr>
        <w:t>б</w:t>
      </w:r>
      <w:r w:rsidRPr="00BA5285">
        <w:rPr>
          <w:sz w:val="22"/>
          <w:szCs w:val="22"/>
          <w:lang w:val="uz-Cyrl-UZ"/>
        </w:rPr>
        <w:t xml:space="preserve">ош бошқармаси </w:t>
      </w:r>
      <w:r w:rsidRPr="00BA5285">
        <w:rPr>
          <w:bCs/>
          <w:sz w:val="22"/>
          <w:szCs w:val="22"/>
          <w:lang w:val="uz-Cyrl-UZ"/>
        </w:rPr>
        <w:t xml:space="preserve">Кредит ташкилотларида молиявий мониторингни мувофиқлаштириш ва валюта назорати бўлими </w:t>
      </w:r>
      <w:r w:rsidRPr="00BA5285">
        <w:rPr>
          <w:sz w:val="22"/>
          <w:szCs w:val="22"/>
          <w:lang w:val="uz-Cyrl-UZ"/>
        </w:rPr>
        <w:t>бош мутахассиси</w:t>
      </w:r>
    </w:p>
    <w:p w14:paraId="6633A766" w14:textId="77777777" w:rsidR="00CA114A" w:rsidRPr="00AD5F29" w:rsidRDefault="00CA114A" w:rsidP="00CA114A">
      <w:pPr>
        <w:widowControl w:val="0"/>
        <w:spacing w:before="80"/>
        <w:ind w:left="1980" w:hanging="1980"/>
        <w:rPr>
          <w:b/>
          <w:sz w:val="22"/>
          <w:szCs w:val="22"/>
          <w:lang w:val="uz-Cyrl-UZ"/>
        </w:rPr>
      </w:pPr>
    </w:p>
    <w:p w14:paraId="2CA1AFC2" w14:textId="489F1C14" w:rsidR="00060FC0" w:rsidRDefault="00060FC0" w:rsidP="00B37137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</w:p>
    <w:p w14:paraId="1B050E40" w14:textId="2C005EB4" w:rsidR="00060FC0" w:rsidRDefault="00060FC0" w:rsidP="00060FC0">
      <w:pPr>
        <w:rPr>
          <w:lang w:val="uz-Cyrl-UZ"/>
        </w:rPr>
      </w:pPr>
    </w:p>
    <w:p w14:paraId="253DF4BC" w14:textId="54E2A5DD" w:rsidR="00060FC0" w:rsidRDefault="00060FC0" w:rsidP="00060FC0">
      <w:pPr>
        <w:rPr>
          <w:lang w:val="uz-Cyrl-UZ"/>
        </w:rPr>
      </w:pPr>
    </w:p>
    <w:p w14:paraId="1601F9C3" w14:textId="64D76596" w:rsidR="00060FC0" w:rsidRDefault="00060FC0" w:rsidP="00060FC0">
      <w:pPr>
        <w:rPr>
          <w:lang w:val="uz-Cyrl-UZ"/>
        </w:rPr>
      </w:pPr>
    </w:p>
    <w:p w14:paraId="36610ABA" w14:textId="43E5563D" w:rsidR="00060FC0" w:rsidRDefault="00060FC0" w:rsidP="00060FC0">
      <w:pPr>
        <w:rPr>
          <w:lang w:val="uz-Cyrl-UZ"/>
        </w:rPr>
      </w:pPr>
    </w:p>
    <w:p w14:paraId="502A45BD" w14:textId="00C24CDD" w:rsidR="00060FC0" w:rsidRDefault="00060FC0" w:rsidP="00060FC0">
      <w:pPr>
        <w:rPr>
          <w:lang w:val="uz-Cyrl-UZ"/>
        </w:rPr>
      </w:pPr>
    </w:p>
    <w:p w14:paraId="2990057C" w14:textId="5A273F0B" w:rsidR="00060FC0" w:rsidRDefault="00060FC0" w:rsidP="00B37137">
      <w:pPr>
        <w:pStyle w:val="1"/>
        <w:numPr>
          <w:ilvl w:val="0"/>
          <w:numId w:val="0"/>
        </w:numPr>
        <w:jc w:val="center"/>
        <w:rPr>
          <w:sz w:val="24"/>
          <w:lang w:val="uz-Cyrl-UZ"/>
        </w:rPr>
      </w:pPr>
    </w:p>
    <w:p w14:paraId="2EAA64A3" w14:textId="59E37A4F" w:rsidR="00060FC0" w:rsidRDefault="00060FC0" w:rsidP="00060FC0">
      <w:pPr>
        <w:rPr>
          <w:lang w:val="uz-Cyrl-UZ"/>
        </w:rPr>
      </w:pPr>
    </w:p>
    <w:p w14:paraId="06D81247" w14:textId="2A41DEA6" w:rsidR="00060FC0" w:rsidRDefault="00060FC0" w:rsidP="00060FC0">
      <w:pPr>
        <w:rPr>
          <w:lang w:val="uz-Cyrl-UZ"/>
        </w:rPr>
      </w:pPr>
    </w:p>
    <w:p w14:paraId="3C074A44" w14:textId="7EB8E2DF" w:rsidR="00060FC0" w:rsidRDefault="00060FC0" w:rsidP="00060FC0">
      <w:pPr>
        <w:rPr>
          <w:lang w:val="uz-Cyrl-UZ"/>
        </w:rPr>
      </w:pPr>
    </w:p>
    <w:p w14:paraId="15E492DB" w14:textId="7CE28930" w:rsidR="00060FC0" w:rsidRDefault="00060FC0" w:rsidP="00060FC0">
      <w:pPr>
        <w:rPr>
          <w:lang w:val="uz-Cyrl-UZ"/>
        </w:rPr>
      </w:pPr>
    </w:p>
    <w:p w14:paraId="19B5E808" w14:textId="72933C77" w:rsidR="00060FC0" w:rsidRDefault="00060FC0" w:rsidP="00060FC0">
      <w:pPr>
        <w:rPr>
          <w:lang w:val="uz-Cyrl-UZ"/>
        </w:rPr>
      </w:pPr>
    </w:p>
    <w:p w14:paraId="15839EF7" w14:textId="75761569" w:rsidR="00060FC0" w:rsidRDefault="00060FC0" w:rsidP="00060FC0">
      <w:pPr>
        <w:rPr>
          <w:lang w:val="uz-Cyrl-UZ"/>
        </w:rPr>
      </w:pPr>
    </w:p>
    <w:p w14:paraId="4E205960" w14:textId="4A119802" w:rsidR="00060FC0" w:rsidRDefault="00060FC0" w:rsidP="00060FC0">
      <w:pPr>
        <w:rPr>
          <w:lang w:val="uz-Cyrl-UZ"/>
        </w:rPr>
      </w:pPr>
    </w:p>
    <w:p w14:paraId="2001604B" w14:textId="6FD7CF5F" w:rsidR="00060FC0" w:rsidRDefault="00060FC0" w:rsidP="00060FC0">
      <w:pPr>
        <w:rPr>
          <w:lang w:val="uz-Cyrl-UZ"/>
        </w:rPr>
      </w:pPr>
    </w:p>
    <w:p w14:paraId="453B5D35" w14:textId="11739119" w:rsidR="00060FC0" w:rsidRDefault="00060FC0" w:rsidP="00060FC0">
      <w:pPr>
        <w:rPr>
          <w:lang w:val="uz-Cyrl-UZ"/>
        </w:rPr>
      </w:pPr>
    </w:p>
    <w:p w14:paraId="19923391" w14:textId="18D10018" w:rsidR="00060FC0" w:rsidRDefault="00060FC0" w:rsidP="00060FC0">
      <w:pPr>
        <w:rPr>
          <w:lang w:val="uz-Cyrl-UZ"/>
        </w:rPr>
      </w:pPr>
    </w:p>
    <w:p w14:paraId="24FD57F6" w14:textId="26243789" w:rsidR="00060FC0" w:rsidRDefault="00060FC0" w:rsidP="00060FC0">
      <w:pPr>
        <w:rPr>
          <w:lang w:val="uz-Cyrl-UZ"/>
        </w:rPr>
      </w:pPr>
    </w:p>
    <w:p w14:paraId="56733AF7" w14:textId="1DA9F86A" w:rsidR="00060FC0" w:rsidRDefault="00060FC0" w:rsidP="00060FC0">
      <w:pPr>
        <w:rPr>
          <w:lang w:val="uz-Cyrl-UZ"/>
        </w:rPr>
      </w:pPr>
    </w:p>
    <w:p w14:paraId="1CABB674" w14:textId="02833F9C" w:rsidR="00060FC0" w:rsidRDefault="00060FC0" w:rsidP="00060FC0">
      <w:pPr>
        <w:rPr>
          <w:lang w:val="uz-Cyrl-UZ"/>
        </w:rPr>
      </w:pPr>
    </w:p>
    <w:p w14:paraId="002BF162" w14:textId="30D7E870" w:rsidR="00060FC0" w:rsidRDefault="00060FC0" w:rsidP="00060FC0">
      <w:pPr>
        <w:rPr>
          <w:lang w:val="uz-Cyrl-UZ"/>
        </w:rPr>
      </w:pPr>
    </w:p>
    <w:p w14:paraId="65FCE520" w14:textId="31EEE168" w:rsidR="00060FC0" w:rsidRDefault="00060FC0" w:rsidP="00060FC0">
      <w:pPr>
        <w:rPr>
          <w:lang w:val="uz-Cyrl-UZ"/>
        </w:rPr>
      </w:pPr>
    </w:p>
    <w:p w14:paraId="344A1206" w14:textId="18A22F59" w:rsidR="00060FC0" w:rsidRDefault="00060FC0" w:rsidP="00060FC0">
      <w:pPr>
        <w:rPr>
          <w:lang w:val="uz-Cyrl-UZ"/>
        </w:rPr>
      </w:pPr>
    </w:p>
    <w:p w14:paraId="20FF2188" w14:textId="76B61AB8" w:rsidR="00060FC0" w:rsidRDefault="00060FC0" w:rsidP="00060FC0">
      <w:pPr>
        <w:rPr>
          <w:lang w:val="uz-Cyrl-UZ"/>
        </w:rPr>
      </w:pPr>
    </w:p>
    <w:p w14:paraId="432C0D83" w14:textId="0C0F406C" w:rsidR="00060FC0" w:rsidRDefault="00060FC0" w:rsidP="00060FC0">
      <w:pPr>
        <w:rPr>
          <w:lang w:val="uz-Cyrl-UZ"/>
        </w:rPr>
      </w:pPr>
    </w:p>
    <w:p w14:paraId="40271CF1" w14:textId="378E1BBF" w:rsidR="00060FC0" w:rsidRDefault="00060FC0" w:rsidP="00060FC0">
      <w:pPr>
        <w:rPr>
          <w:lang w:val="uz-Cyrl-UZ"/>
        </w:rPr>
      </w:pPr>
    </w:p>
    <w:p w14:paraId="61CB5231" w14:textId="501CF98B" w:rsidR="00060FC0" w:rsidRDefault="00060FC0" w:rsidP="00060FC0">
      <w:pPr>
        <w:rPr>
          <w:lang w:val="uz-Cyrl-UZ"/>
        </w:rPr>
      </w:pPr>
    </w:p>
    <w:p w14:paraId="029E17E0" w14:textId="06069FB4" w:rsidR="00060FC0" w:rsidRDefault="00060FC0" w:rsidP="00060FC0">
      <w:pPr>
        <w:rPr>
          <w:lang w:val="uz-Cyrl-UZ"/>
        </w:rPr>
      </w:pPr>
    </w:p>
    <w:p w14:paraId="47298021" w14:textId="1E254441" w:rsidR="00060FC0" w:rsidRDefault="00060FC0" w:rsidP="00060FC0">
      <w:pPr>
        <w:rPr>
          <w:lang w:val="uz-Cyrl-UZ"/>
        </w:rPr>
      </w:pPr>
    </w:p>
    <w:p w14:paraId="16B826BE" w14:textId="31B2F22F" w:rsidR="00060FC0" w:rsidRDefault="00060FC0" w:rsidP="00060FC0">
      <w:pPr>
        <w:rPr>
          <w:lang w:val="uz-Cyrl-UZ"/>
        </w:rPr>
      </w:pPr>
    </w:p>
    <w:p w14:paraId="3901C087" w14:textId="1343D183" w:rsidR="00060FC0" w:rsidRDefault="00060FC0" w:rsidP="00060FC0">
      <w:pPr>
        <w:rPr>
          <w:lang w:val="uz-Cyrl-UZ"/>
        </w:rPr>
      </w:pPr>
    </w:p>
    <w:p w14:paraId="2BC95998" w14:textId="667EEF3D" w:rsidR="00060FC0" w:rsidRDefault="00060FC0" w:rsidP="00060FC0">
      <w:pPr>
        <w:rPr>
          <w:lang w:val="uz-Cyrl-UZ"/>
        </w:rPr>
      </w:pPr>
    </w:p>
    <w:p w14:paraId="2EACDAE4" w14:textId="38562D9A" w:rsidR="00060FC0" w:rsidRDefault="00060FC0" w:rsidP="00060FC0">
      <w:pPr>
        <w:rPr>
          <w:lang w:val="uz-Cyrl-UZ"/>
        </w:rPr>
      </w:pPr>
    </w:p>
    <w:p w14:paraId="5D203F71" w14:textId="392EAB5E" w:rsidR="00060FC0" w:rsidRDefault="00060FC0" w:rsidP="00060FC0">
      <w:pPr>
        <w:rPr>
          <w:lang w:val="uz-Cyrl-UZ"/>
        </w:rPr>
      </w:pPr>
    </w:p>
    <w:p w14:paraId="4E70FC68" w14:textId="5F8FF1A7" w:rsidR="00060FC0" w:rsidRDefault="00060FC0" w:rsidP="00060FC0">
      <w:pPr>
        <w:rPr>
          <w:lang w:val="uz-Cyrl-UZ"/>
        </w:rPr>
      </w:pPr>
    </w:p>
    <w:p w14:paraId="303685A3" w14:textId="36B17C42" w:rsidR="00060FC0" w:rsidRDefault="00060FC0" w:rsidP="00060FC0">
      <w:pPr>
        <w:rPr>
          <w:lang w:val="uz-Cyrl-UZ"/>
        </w:rPr>
      </w:pPr>
    </w:p>
    <w:p w14:paraId="51F8B2BD" w14:textId="4CEDD06E" w:rsidR="00060FC0" w:rsidRDefault="00060FC0" w:rsidP="00060FC0">
      <w:pPr>
        <w:rPr>
          <w:lang w:val="uz-Cyrl-UZ"/>
        </w:rPr>
      </w:pPr>
    </w:p>
    <w:p w14:paraId="5A61E8A5" w14:textId="7926F63A" w:rsidR="00060FC0" w:rsidRDefault="00060FC0" w:rsidP="00060FC0">
      <w:pPr>
        <w:rPr>
          <w:lang w:val="uz-Cyrl-UZ"/>
        </w:rPr>
      </w:pPr>
    </w:p>
    <w:p w14:paraId="66C10BAD" w14:textId="16E9C863" w:rsidR="00060FC0" w:rsidRDefault="00060FC0" w:rsidP="00060FC0">
      <w:pPr>
        <w:rPr>
          <w:lang w:val="uz-Cyrl-UZ"/>
        </w:rPr>
      </w:pPr>
    </w:p>
    <w:p w14:paraId="21B93DF5" w14:textId="5A8A9820" w:rsidR="00060FC0" w:rsidRDefault="00060FC0" w:rsidP="00060FC0">
      <w:pPr>
        <w:rPr>
          <w:lang w:val="uz-Cyrl-UZ"/>
        </w:rPr>
      </w:pPr>
    </w:p>
    <w:p w14:paraId="11FADF57" w14:textId="6056CCAB" w:rsidR="00060FC0" w:rsidRDefault="00060FC0" w:rsidP="00060FC0">
      <w:pPr>
        <w:rPr>
          <w:lang w:val="uz-Cyrl-UZ"/>
        </w:rPr>
      </w:pPr>
    </w:p>
    <w:p w14:paraId="7CF6A192" w14:textId="1CA15BFF" w:rsidR="00060FC0" w:rsidRDefault="00060FC0" w:rsidP="00060FC0">
      <w:pPr>
        <w:rPr>
          <w:lang w:val="uz-Cyrl-UZ"/>
        </w:rPr>
      </w:pPr>
    </w:p>
    <w:p w14:paraId="75530626" w14:textId="0D1FC8B5" w:rsidR="00060FC0" w:rsidRDefault="00060FC0" w:rsidP="00060FC0">
      <w:pPr>
        <w:rPr>
          <w:lang w:val="uz-Cyrl-UZ"/>
        </w:rPr>
      </w:pPr>
    </w:p>
    <w:p w14:paraId="1763869F" w14:textId="60304472" w:rsidR="00060FC0" w:rsidRDefault="00060FC0" w:rsidP="00060FC0">
      <w:pPr>
        <w:rPr>
          <w:lang w:val="uz-Cyrl-UZ"/>
        </w:rPr>
      </w:pPr>
    </w:p>
    <w:p w14:paraId="36BEBC94" w14:textId="77777777" w:rsidR="00060FC0" w:rsidRPr="00060FC0" w:rsidRDefault="00060FC0" w:rsidP="00060FC0">
      <w:pPr>
        <w:rPr>
          <w:lang w:val="uz-Cyrl-UZ"/>
        </w:rPr>
      </w:pPr>
    </w:p>
    <w:p w14:paraId="4B6680D5" w14:textId="77777777" w:rsidR="00060FC0" w:rsidRDefault="00060FC0" w:rsidP="00B37137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</w:p>
    <w:p w14:paraId="66A9F022" w14:textId="2988A913" w:rsidR="00B37137" w:rsidRPr="00BF35E9" w:rsidRDefault="00B37137" w:rsidP="00B37137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  <w:r w:rsidRPr="00BF35E9">
        <w:rPr>
          <w:b/>
          <w:sz w:val="28"/>
          <w:szCs w:val="28"/>
          <w:lang w:val="uz-Cyrl-UZ"/>
        </w:rPr>
        <w:t>Нилуфар Джурабаевна Эшмуратованинг яқин қариндошлари ҳақида</w:t>
      </w:r>
    </w:p>
    <w:p w14:paraId="206E40C3" w14:textId="77777777" w:rsidR="00B37137" w:rsidRPr="00BF35E9" w:rsidRDefault="00B37137" w:rsidP="00B37137">
      <w:pPr>
        <w:jc w:val="center"/>
        <w:rPr>
          <w:b/>
          <w:bCs/>
          <w:sz w:val="28"/>
          <w:szCs w:val="28"/>
          <w:lang w:val="uz-Cyrl-UZ"/>
        </w:rPr>
      </w:pPr>
      <w:r w:rsidRPr="00BF35E9">
        <w:rPr>
          <w:b/>
          <w:bCs/>
          <w:sz w:val="28"/>
          <w:szCs w:val="28"/>
          <w:lang w:val="uz-Cyrl-UZ"/>
        </w:rPr>
        <w:t>МАЪЛУМОТ</w:t>
      </w:r>
    </w:p>
    <w:p w14:paraId="40B74EB5" w14:textId="77777777" w:rsidR="00B37137" w:rsidRPr="00BF35E9" w:rsidRDefault="00B37137" w:rsidP="00B37137">
      <w:pPr>
        <w:jc w:val="center"/>
        <w:rPr>
          <w:b/>
          <w:bCs/>
          <w:sz w:val="22"/>
          <w:szCs w:val="22"/>
          <w:lang w:val="uz-Cyrl-UZ"/>
        </w:rPr>
      </w:pPr>
    </w:p>
    <w:p w14:paraId="535355BC" w14:textId="77777777" w:rsidR="00B37137" w:rsidRPr="00BF35E9" w:rsidRDefault="00B37137" w:rsidP="00B37137">
      <w:pPr>
        <w:rPr>
          <w:sz w:val="22"/>
          <w:szCs w:val="22"/>
          <w:lang w:val="uz-Cyrl-UZ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962"/>
        <w:gridCol w:w="1985"/>
        <w:gridCol w:w="2693"/>
        <w:gridCol w:w="2268"/>
      </w:tblGrid>
      <w:tr w:rsidR="00B37137" w:rsidRPr="00BF35E9" w14:paraId="42CBAE89" w14:textId="77777777" w:rsidTr="008B4A62">
        <w:tc>
          <w:tcPr>
            <w:tcW w:w="1440" w:type="dxa"/>
          </w:tcPr>
          <w:p w14:paraId="3F0D0149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Қарин-дошлиги</w:t>
            </w:r>
          </w:p>
        </w:tc>
        <w:tc>
          <w:tcPr>
            <w:tcW w:w="1962" w:type="dxa"/>
          </w:tcPr>
          <w:p w14:paraId="70F72E40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Фамилияси,</w:t>
            </w:r>
            <w:r w:rsidRPr="002D7F76">
              <w:rPr>
                <w:b/>
                <w:sz w:val="22"/>
                <w:szCs w:val="22"/>
              </w:rPr>
              <w:t xml:space="preserve"> и</w:t>
            </w:r>
            <w:r w:rsidRPr="002D7F76">
              <w:rPr>
                <w:b/>
                <w:sz w:val="22"/>
                <w:szCs w:val="22"/>
                <w:lang w:val="uz-Cyrl-UZ"/>
              </w:rPr>
              <w:t>сми ва отасининг исми</w:t>
            </w:r>
          </w:p>
        </w:tc>
        <w:tc>
          <w:tcPr>
            <w:tcW w:w="1985" w:type="dxa"/>
          </w:tcPr>
          <w:p w14:paraId="55B63A32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Туғилган йили ва жойи</w:t>
            </w:r>
          </w:p>
        </w:tc>
        <w:tc>
          <w:tcPr>
            <w:tcW w:w="2693" w:type="dxa"/>
          </w:tcPr>
          <w:p w14:paraId="4AE36E33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268" w:type="dxa"/>
          </w:tcPr>
          <w:p w14:paraId="120772CC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B37137" w:rsidRPr="00BF35E9" w14:paraId="50280397" w14:textId="77777777" w:rsidTr="008B4A62">
        <w:tc>
          <w:tcPr>
            <w:tcW w:w="1440" w:type="dxa"/>
          </w:tcPr>
          <w:p w14:paraId="1AF3A0FA" w14:textId="77777777" w:rsidR="00B37137" w:rsidRPr="00700F41" w:rsidRDefault="00B37137" w:rsidP="008B4A62">
            <w:pPr>
              <w:pStyle w:val="a6"/>
              <w:rPr>
                <w:b/>
                <w:sz w:val="22"/>
                <w:szCs w:val="22"/>
              </w:rPr>
            </w:pPr>
            <w:proofErr w:type="spellStart"/>
            <w:r w:rsidRPr="002D7F76"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1962" w:type="dxa"/>
          </w:tcPr>
          <w:p w14:paraId="0F735D2E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proofErr w:type="spellStart"/>
            <w:r w:rsidRPr="002D7F76">
              <w:rPr>
                <w:sz w:val="22"/>
                <w:szCs w:val="22"/>
              </w:rPr>
              <w:t>Эшмуратов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Джураб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>а</w:t>
            </w:r>
            <w:r w:rsidRPr="002D7F76">
              <w:rPr>
                <w:sz w:val="22"/>
                <w:szCs w:val="22"/>
              </w:rPr>
              <w:t>й</w:t>
            </w:r>
            <w:r w:rsidRPr="002D7F76">
              <w:rPr>
                <w:sz w:val="22"/>
                <w:szCs w:val="22"/>
                <w:lang w:val="uz-Cyrl-UZ"/>
              </w:rPr>
              <w:t xml:space="preserve"> </w:t>
            </w:r>
            <w:r w:rsidRPr="002D7F76">
              <w:rPr>
                <w:sz w:val="22"/>
                <w:szCs w:val="22"/>
              </w:rPr>
              <w:t xml:space="preserve">                </w:t>
            </w:r>
          </w:p>
        </w:tc>
        <w:tc>
          <w:tcPr>
            <w:tcW w:w="1985" w:type="dxa"/>
          </w:tcPr>
          <w:p w14:paraId="57CA76B1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1942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0D383AFF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proofErr w:type="spellStart"/>
            <w:r w:rsidRPr="002D7F76">
              <w:rPr>
                <w:sz w:val="22"/>
                <w:szCs w:val="22"/>
              </w:rPr>
              <w:t>Самар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>қ</w:t>
            </w:r>
            <w:proofErr w:type="spellStart"/>
            <w:r w:rsidRPr="002D7F76">
              <w:rPr>
                <w:sz w:val="22"/>
                <w:szCs w:val="22"/>
              </w:rPr>
              <w:t>анд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вилояти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413C022F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  <w:lang w:val="uz-Cyrl-UZ"/>
              </w:rPr>
              <w:t>Булунғур тумани</w:t>
            </w:r>
          </w:p>
        </w:tc>
        <w:tc>
          <w:tcPr>
            <w:tcW w:w="2693" w:type="dxa"/>
          </w:tcPr>
          <w:p w14:paraId="362C8BBC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Пенсия</w:t>
            </w:r>
            <w:r w:rsidRPr="002D7F76">
              <w:rPr>
                <w:sz w:val="22"/>
                <w:szCs w:val="22"/>
              </w:rPr>
              <w:t xml:space="preserve">да </w:t>
            </w:r>
          </w:p>
          <w:p w14:paraId="65F969C9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(Сирдарё вилояти </w:t>
            </w:r>
          </w:p>
          <w:p w14:paraId="2C5C3098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Янгиер шаҳар </w:t>
            </w:r>
          </w:p>
          <w:p w14:paraId="67C0F24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Тиббиёт коллежи ўқитувчиси)   </w:t>
            </w:r>
          </w:p>
        </w:tc>
        <w:tc>
          <w:tcPr>
            <w:tcW w:w="2268" w:type="dxa"/>
          </w:tcPr>
          <w:p w14:paraId="701AD345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Тошкент шаҳар, Чилонзор тумани,               8-мавзе, 26-уй,                     8-хонадон</w:t>
            </w:r>
          </w:p>
        </w:tc>
      </w:tr>
      <w:tr w:rsidR="00B37137" w:rsidRPr="00BF35E9" w14:paraId="3943EAFC" w14:textId="77777777" w:rsidTr="008B4A62">
        <w:tc>
          <w:tcPr>
            <w:tcW w:w="1440" w:type="dxa"/>
          </w:tcPr>
          <w:p w14:paraId="2A1E85B5" w14:textId="77777777" w:rsidR="00B37137" w:rsidRPr="00700F41" w:rsidRDefault="00B37137" w:rsidP="008B4A62">
            <w:pPr>
              <w:pStyle w:val="a6"/>
              <w:rPr>
                <w:b/>
                <w:sz w:val="22"/>
                <w:szCs w:val="22"/>
              </w:rPr>
            </w:pPr>
            <w:proofErr w:type="spellStart"/>
            <w:r w:rsidRPr="002D7F76">
              <w:rPr>
                <w:b/>
                <w:sz w:val="22"/>
                <w:szCs w:val="22"/>
              </w:rPr>
              <w:t>Онаси</w:t>
            </w:r>
            <w:proofErr w:type="spellEnd"/>
          </w:p>
        </w:tc>
        <w:tc>
          <w:tcPr>
            <w:tcW w:w="1962" w:type="dxa"/>
          </w:tcPr>
          <w:p w14:paraId="6FFC4007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proofErr w:type="spellStart"/>
            <w:r w:rsidRPr="002D7F76">
              <w:rPr>
                <w:sz w:val="22"/>
                <w:szCs w:val="22"/>
              </w:rPr>
              <w:t>Эшмура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>т</w:t>
            </w:r>
            <w:proofErr w:type="spellStart"/>
            <w:r w:rsidRPr="002D7F76">
              <w:rPr>
                <w:sz w:val="22"/>
                <w:szCs w:val="22"/>
              </w:rPr>
              <w:t>ова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 xml:space="preserve"> (Михайлова)</w:t>
            </w:r>
            <w:r w:rsidRPr="002D7F76">
              <w:rPr>
                <w:sz w:val="22"/>
                <w:szCs w:val="22"/>
              </w:rPr>
              <w:t xml:space="preserve">             Рима            Митр</w:t>
            </w:r>
            <w:r w:rsidRPr="002D7F76">
              <w:rPr>
                <w:sz w:val="22"/>
                <w:szCs w:val="22"/>
                <w:lang w:val="uz-Cyrl-UZ"/>
              </w:rPr>
              <w:t>о</w:t>
            </w:r>
            <w:proofErr w:type="spellStart"/>
            <w:r w:rsidRPr="002D7F76">
              <w:rPr>
                <w:sz w:val="22"/>
                <w:szCs w:val="22"/>
              </w:rPr>
              <w:t>фановна</w:t>
            </w:r>
            <w:proofErr w:type="spellEnd"/>
          </w:p>
        </w:tc>
        <w:tc>
          <w:tcPr>
            <w:tcW w:w="1985" w:type="dxa"/>
          </w:tcPr>
          <w:p w14:paraId="3B312D20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1950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689D03B5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</w:rPr>
              <w:t xml:space="preserve">Россия </w:t>
            </w:r>
            <w:r w:rsidRPr="002D7F76">
              <w:rPr>
                <w:sz w:val="22"/>
                <w:szCs w:val="22"/>
                <w:lang w:val="uz-Cyrl-UZ"/>
              </w:rPr>
              <w:t>Ф</w:t>
            </w:r>
            <w:proofErr w:type="spellStart"/>
            <w:r w:rsidRPr="002D7F76">
              <w:rPr>
                <w:sz w:val="22"/>
                <w:szCs w:val="22"/>
              </w:rPr>
              <w:t>едерацияси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  <w:r w:rsidRPr="002D7F76">
              <w:rPr>
                <w:sz w:val="22"/>
                <w:szCs w:val="22"/>
                <w:lang w:val="uz-Cyrl-UZ"/>
              </w:rPr>
              <w:t xml:space="preserve"> Маритурек тумани</w:t>
            </w:r>
          </w:p>
          <w:p w14:paraId="6AA423D9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</w:tcPr>
          <w:p w14:paraId="360027A8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Пенсияда</w:t>
            </w:r>
            <w:r w:rsidRPr="002D7F76">
              <w:rPr>
                <w:sz w:val="22"/>
                <w:szCs w:val="22"/>
              </w:rPr>
              <w:t xml:space="preserve"> </w:t>
            </w:r>
          </w:p>
          <w:p w14:paraId="3EFE1A1E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  <w:lang w:val="uz-Cyrl-UZ"/>
              </w:rPr>
              <w:t>(</w:t>
            </w:r>
            <w:proofErr w:type="spellStart"/>
            <w:r w:rsidRPr="002D7F76">
              <w:rPr>
                <w:sz w:val="22"/>
                <w:szCs w:val="22"/>
              </w:rPr>
              <w:t>Янгиер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шаҳ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>а</w:t>
            </w:r>
            <w:r w:rsidRPr="002D7F76">
              <w:rPr>
                <w:sz w:val="22"/>
                <w:szCs w:val="22"/>
              </w:rPr>
              <w:t xml:space="preserve">р </w:t>
            </w:r>
          </w:p>
          <w:p w14:paraId="353CD2AE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>124</w:t>
            </w:r>
            <w:r w:rsidRPr="002D7F76">
              <w:rPr>
                <w:sz w:val="22"/>
                <w:szCs w:val="22"/>
                <w:lang w:val="uz-Cyrl-UZ"/>
              </w:rPr>
              <w:t>-сонли</w:t>
            </w:r>
            <w:r w:rsidRPr="002D7F76">
              <w:rPr>
                <w:sz w:val="22"/>
                <w:szCs w:val="22"/>
              </w:rPr>
              <w:t xml:space="preserve">  </w:t>
            </w:r>
          </w:p>
          <w:p w14:paraId="796B389F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автокорхонаси </w:t>
            </w:r>
          </w:p>
          <w:p w14:paraId="21681CAE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>кассир-</w:t>
            </w:r>
            <w:proofErr w:type="spellStart"/>
            <w:r w:rsidRPr="002D7F76">
              <w:rPr>
                <w:sz w:val="22"/>
                <w:szCs w:val="22"/>
              </w:rPr>
              <w:t>диспечер</w:t>
            </w:r>
            <w:proofErr w:type="spellEnd"/>
            <w:r w:rsidRPr="002D7F76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2268" w:type="dxa"/>
          </w:tcPr>
          <w:p w14:paraId="32210EDC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Тошкент шаҳар, Чилонзор тумани,                 8-мавзе, 26-уй,                    8-хонадон</w:t>
            </w:r>
          </w:p>
        </w:tc>
      </w:tr>
      <w:tr w:rsidR="00B37137" w:rsidRPr="00BF35E9" w14:paraId="6ED08DBA" w14:textId="77777777" w:rsidTr="008B4A62">
        <w:tc>
          <w:tcPr>
            <w:tcW w:w="1440" w:type="dxa"/>
          </w:tcPr>
          <w:p w14:paraId="7D9A8FF2" w14:textId="77777777" w:rsidR="00B37137" w:rsidRPr="00700F41" w:rsidRDefault="00B37137" w:rsidP="008B4A62">
            <w:pPr>
              <w:pStyle w:val="a6"/>
              <w:rPr>
                <w:b/>
                <w:sz w:val="22"/>
                <w:szCs w:val="22"/>
              </w:rPr>
            </w:pPr>
            <w:proofErr w:type="spellStart"/>
            <w:r w:rsidRPr="002D7F76">
              <w:rPr>
                <w:b/>
                <w:sz w:val="22"/>
                <w:szCs w:val="22"/>
              </w:rPr>
              <w:t>Опаси</w:t>
            </w:r>
            <w:proofErr w:type="spellEnd"/>
          </w:p>
        </w:tc>
        <w:tc>
          <w:tcPr>
            <w:tcW w:w="1962" w:type="dxa"/>
          </w:tcPr>
          <w:p w14:paraId="2D914547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proofErr w:type="spellStart"/>
            <w:r w:rsidRPr="002D7F76">
              <w:rPr>
                <w:sz w:val="22"/>
                <w:szCs w:val="22"/>
              </w:rPr>
              <w:t>Эшмура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>т</w:t>
            </w:r>
            <w:proofErr w:type="spellStart"/>
            <w:r w:rsidRPr="002D7F76">
              <w:rPr>
                <w:sz w:val="22"/>
                <w:szCs w:val="22"/>
              </w:rPr>
              <w:t>ова</w:t>
            </w:r>
            <w:proofErr w:type="spellEnd"/>
            <w:r w:rsidRPr="002D7F76">
              <w:rPr>
                <w:sz w:val="22"/>
                <w:szCs w:val="22"/>
              </w:rPr>
              <w:t xml:space="preserve">             </w:t>
            </w:r>
            <w:proofErr w:type="spellStart"/>
            <w:r w:rsidRPr="002D7F76">
              <w:rPr>
                <w:sz w:val="22"/>
                <w:szCs w:val="22"/>
              </w:rPr>
              <w:t>Дилбар</w:t>
            </w:r>
            <w:proofErr w:type="spellEnd"/>
            <w:r w:rsidRPr="002D7F76">
              <w:rPr>
                <w:sz w:val="22"/>
                <w:szCs w:val="22"/>
              </w:rPr>
              <w:t xml:space="preserve">            </w:t>
            </w:r>
            <w:proofErr w:type="spellStart"/>
            <w:r w:rsidRPr="002D7F76">
              <w:rPr>
                <w:sz w:val="22"/>
                <w:szCs w:val="22"/>
              </w:rPr>
              <w:t>Джурабаевна</w:t>
            </w:r>
            <w:proofErr w:type="spellEnd"/>
          </w:p>
        </w:tc>
        <w:tc>
          <w:tcPr>
            <w:tcW w:w="1985" w:type="dxa"/>
          </w:tcPr>
          <w:p w14:paraId="391B9321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1969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71E826C3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Сирдарё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вилояти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7223F582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Янгиер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693" w:type="dxa"/>
          </w:tcPr>
          <w:p w14:paraId="688E6101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Пенсия</w:t>
            </w:r>
            <w:r w:rsidRPr="002D7F76">
              <w:rPr>
                <w:sz w:val="22"/>
                <w:szCs w:val="22"/>
              </w:rPr>
              <w:t xml:space="preserve">да </w:t>
            </w:r>
          </w:p>
          <w:p w14:paraId="392C490B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(Россия Федерацияси Марказий банк Сибир Бош бошқармаси Томск вилояти бўлими  Банк фаолияти, молия бозорини мониторинг қилиш ва валютани назорат қилиш бўлими              етакчи иқтисодчиси)     </w:t>
            </w:r>
          </w:p>
        </w:tc>
        <w:tc>
          <w:tcPr>
            <w:tcW w:w="2268" w:type="dxa"/>
          </w:tcPr>
          <w:p w14:paraId="72FAF120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</w:rPr>
              <w:t xml:space="preserve">Россия </w:t>
            </w:r>
            <w:r w:rsidRPr="002D7F76">
              <w:rPr>
                <w:sz w:val="22"/>
                <w:szCs w:val="22"/>
                <w:lang w:val="uz-Cyrl-UZ"/>
              </w:rPr>
              <w:t>Ф</w:t>
            </w:r>
            <w:proofErr w:type="spellStart"/>
            <w:r w:rsidRPr="002D7F76">
              <w:rPr>
                <w:sz w:val="22"/>
                <w:szCs w:val="22"/>
              </w:rPr>
              <w:t>едерацияси</w:t>
            </w:r>
            <w:proofErr w:type="spellEnd"/>
            <w:r w:rsidRPr="002D7F76">
              <w:rPr>
                <w:sz w:val="22"/>
                <w:szCs w:val="22"/>
              </w:rPr>
              <w:t xml:space="preserve">, Томск </w:t>
            </w:r>
            <w:proofErr w:type="spellStart"/>
            <w:proofErr w:type="gramStart"/>
            <w:r w:rsidRPr="002D7F76">
              <w:rPr>
                <w:sz w:val="22"/>
                <w:szCs w:val="22"/>
              </w:rPr>
              <w:t>шаҳри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>,</w:t>
            </w:r>
            <w:r w:rsidRPr="002D7F76">
              <w:rPr>
                <w:sz w:val="22"/>
                <w:szCs w:val="22"/>
              </w:rPr>
              <w:t xml:space="preserve"> </w:t>
            </w:r>
            <w:r w:rsidRPr="002D7F76">
              <w:rPr>
                <w:sz w:val="22"/>
                <w:szCs w:val="22"/>
                <w:lang w:val="uz-Cyrl-UZ"/>
              </w:rPr>
              <w:t xml:space="preserve">  </w:t>
            </w:r>
            <w:proofErr w:type="gramEnd"/>
            <w:r w:rsidRPr="002D7F76">
              <w:rPr>
                <w:sz w:val="22"/>
                <w:szCs w:val="22"/>
                <w:lang w:val="uz-Cyrl-UZ"/>
              </w:rPr>
              <w:t>Богдан Хмельницкий тор кўчаси</w:t>
            </w:r>
            <w:r w:rsidRPr="002D7F76">
              <w:rPr>
                <w:sz w:val="22"/>
                <w:szCs w:val="22"/>
              </w:rPr>
              <w:t xml:space="preserve">, </w:t>
            </w:r>
          </w:p>
          <w:p w14:paraId="2001596E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  <w:lang w:val="uz-Cyrl-UZ"/>
              </w:rPr>
              <w:t>8</w:t>
            </w:r>
            <w:r w:rsidRPr="002D7F76">
              <w:rPr>
                <w:sz w:val="22"/>
                <w:szCs w:val="22"/>
              </w:rPr>
              <w:t>-</w:t>
            </w:r>
            <w:proofErr w:type="spellStart"/>
            <w:r w:rsidRPr="002D7F76">
              <w:rPr>
                <w:sz w:val="22"/>
                <w:szCs w:val="22"/>
              </w:rPr>
              <w:t>уй</w:t>
            </w:r>
            <w:proofErr w:type="spellEnd"/>
            <w:r w:rsidRPr="002D7F76">
              <w:rPr>
                <w:sz w:val="22"/>
                <w:szCs w:val="22"/>
              </w:rPr>
              <w:t xml:space="preserve">, </w:t>
            </w:r>
            <w:r w:rsidRPr="002D7F76">
              <w:rPr>
                <w:sz w:val="22"/>
                <w:szCs w:val="22"/>
                <w:lang w:val="uz-Cyrl-UZ"/>
              </w:rPr>
              <w:t>72</w:t>
            </w:r>
            <w:r w:rsidRPr="002D7F76">
              <w:rPr>
                <w:sz w:val="22"/>
                <w:szCs w:val="22"/>
              </w:rPr>
              <w:t>-</w:t>
            </w:r>
            <w:proofErr w:type="spellStart"/>
            <w:r w:rsidRPr="002D7F76">
              <w:rPr>
                <w:sz w:val="22"/>
                <w:szCs w:val="22"/>
              </w:rPr>
              <w:t>хонадон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</w:p>
        </w:tc>
      </w:tr>
      <w:tr w:rsidR="00B37137" w:rsidRPr="00BF35E9" w14:paraId="6D055E19" w14:textId="77777777" w:rsidTr="008B4A62">
        <w:tc>
          <w:tcPr>
            <w:tcW w:w="1440" w:type="dxa"/>
          </w:tcPr>
          <w:p w14:paraId="51D9FE52" w14:textId="77777777" w:rsidR="00B37137" w:rsidRPr="00700F41" w:rsidRDefault="00B37137" w:rsidP="008B4A62">
            <w:pPr>
              <w:pStyle w:val="a6"/>
              <w:rPr>
                <w:b/>
                <w:sz w:val="22"/>
                <w:szCs w:val="22"/>
              </w:rPr>
            </w:pPr>
            <w:r w:rsidRPr="002D7F76">
              <w:rPr>
                <w:b/>
                <w:sz w:val="22"/>
                <w:szCs w:val="22"/>
              </w:rPr>
              <w:t>Акаси</w:t>
            </w:r>
          </w:p>
        </w:tc>
        <w:tc>
          <w:tcPr>
            <w:tcW w:w="1962" w:type="dxa"/>
          </w:tcPr>
          <w:p w14:paraId="32FE8368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proofErr w:type="spellStart"/>
            <w:r w:rsidRPr="002D7F76">
              <w:rPr>
                <w:sz w:val="22"/>
                <w:szCs w:val="22"/>
              </w:rPr>
              <w:t>Эшмуратов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</w:p>
          <w:p w14:paraId="6903EAAB" w14:textId="75BA191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Алишер </w:t>
            </w:r>
            <w:proofErr w:type="spellStart"/>
            <w:r w:rsidRPr="002D7F76">
              <w:rPr>
                <w:sz w:val="22"/>
                <w:szCs w:val="22"/>
              </w:rPr>
              <w:t>Джурабаевич</w:t>
            </w:r>
            <w:proofErr w:type="spellEnd"/>
            <w:r w:rsidRPr="002D7F76">
              <w:rPr>
                <w:sz w:val="22"/>
                <w:szCs w:val="22"/>
              </w:rPr>
              <w:t xml:space="preserve">                </w:t>
            </w:r>
          </w:p>
        </w:tc>
        <w:tc>
          <w:tcPr>
            <w:tcW w:w="1985" w:type="dxa"/>
          </w:tcPr>
          <w:p w14:paraId="564EA3AC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1977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21E9D980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Сирдарё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вилояти</w:t>
            </w:r>
            <w:proofErr w:type="spellEnd"/>
            <w:r w:rsidRPr="002D7F76">
              <w:rPr>
                <w:sz w:val="22"/>
                <w:szCs w:val="22"/>
              </w:rPr>
              <w:t xml:space="preserve">, </w:t>
            </w:r>
            <w:proofErr w:type="spellStart"/>
            <w:r w:rsidRPr="002D7F76">
              <w:rPr>
                <w:sz w:val="22"/>
                <w:szCs w:val="22"/>
              </w:rPr>
              <w:t>Янгиер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693" w:type="dxa"/>
          </w:tcPr>
          <w:p w14:paraId="2349B913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proofErr w:type="spellStart"/>
            <w:r w:rsidRPr="002D7F76">
              <w:rPr>
                <w:sz w:val="22"/>
                <w:szCs w:val="22"/>
              </w:rPr>
              <w:t>Вақтинча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ишсиз</w:t>
            </w:r>
            <w:proofErr w:type="spellEnd"/>
            <w:r w:rsidRPr="002D7F76">
              <w:rPr>
                <w:sz w:val="22"/>
                <w:szCs w:val="22"/>
                <w:lang w:val="uz-Cyrl-UZ"/>
              </w:rPr>
              <w:t xml:space="preserve"> (Тошкент шаҳар Юнусобод тумани                 235-сонли умумтаълим мактаби ўқитувчиси</w:t>
            </w:r>
            <w:r w:rsidRPr="002D7F76">
              <w:rPr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5E4DE2DF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Тошкент шаҳар, Чилонзор тумани,               8-мавзе, 26-уй,                     8-хонадон</w:t>
            </w:r>
          </w:p>
        </w:tc>
      </w:tr>
      <w:tr w:rsidR="00B37137" w:rsidRPr="00BF35E9" w14:paraId="6631159B" w14:textId="77777777" w:rsidTr="008B4A62">
        <w:tc>
          <w:tcPr>
            <w:tcW w:w="1440" w:type="dxa"/>
          </w:tcPr>
          <w:p w14:paraId="01F7E42A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1962" w:type="dxa"/>
          </w:tcPr>
          <w:p w14:paraId="1DF8D522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Камолов </w:t>
            </w:r>
          </w:p>
          <w:p w14:paraId="6E1543D5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Зоиржон</w:t>
            </w:r>
          </w:p>
          <w:p w14:paraId="40D821FD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Аброрбекович </w:t>
            </w:r>
          </w:p>
        </w:tc>
        <w:tc>
          <w:tcPr>
            <w:tcW w:w="1985" w:type="dxa"/>
          </w:tcPr>
          <w:p w14:paraId="3E9CB80F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>19</w:t>
            </w:r>
            <w:r w:rsidRPr="002D7F76">
              <w:rPr>
                <w:sz w:val="22"/>
                <w:szCs w:val="22"/>
                <w:lang w:val="uz-Cyrl-UZ"/>
              </w:rPr>
              <w:t>86</w:t>
            </w: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1D4DE66D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r w:rsidRPr="002D7F76">
              <w:rPr>
                <w:sz w:val="22"/>
                <w:szCs w:val="22"/>
                <w:lang w:val="uz-Cyrl-UZ"/>
              </w:rPr>
              <w:t>Сирдарё вилояти</w:t>
            </w:r>
            <w:r w:rsidRPr="002D7F76">
              <w:rPr>
                <w:sz w:val="22"/>
                <w:szCs w:val="22"/>
              </w:rPr>
              <w:t>,</w:t>
            </w:r>
            <w:r w:rsidRPr="002D7F76">
              <w:rPr>
                <w:sz w:val="22"/>
                <w:szCs w:val="22"/>
                <w:lang w:val="uz-Cyrl-UZ"/>
              </w:rPr>
              <w:t xml:space="preserve"> Ховос тумани</w:t>
            </w:r>
            <w:r w:rsidRPr="002D7F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</w:tcPr>
          <w:p w14:paraId="508DA84E" w14:textId="35337D22" w:rsidR="00B37137" w:rsidRPr="002D7F76" w:rsidRDefault="00B37137" w:rsidP="008B4A62">
            <w:pPr>
              <w:pStyle w:val="a6"/>
              <w:rPr>
                <w:sz w:val="22"/>
                <w:szCs w:val="22"/>
                <w:shd w:val="clear" w:color="auto" w:fill="FFFFFF"/>
                <w:lang w:val="uz-Cyrl-UZ"/>
              </w:rPr>
            </w:pPr>
            <w:r w:rsidRPr="002D7F76">
              <w:rPr>
                <w:sz w:val="22"/>
                <w:szCs w:val="22"/>
                <w:shd w:val="clear" w:color="auto" w:fill="FFFFFF"/>
                <w:lang w:val="uz-Cyrl-UZ"/>
              </w:rPr>
              <w:t>"</w:t>
            </w:r>
            <w:r w:rsidR="00C8532A" w:rsidRPr="00C8532A">
              <w:rPr>
                <w:sz w:val="22"/>
                <w:szCs w:val="22"/>
                <w:shd w:val="clear" w:color="auto" w:fill="FFFFFF"/>
                <w:lang w:val="uz-Cyrl-UZ"/>
              </w:rPr>
              <w:t xml:space="preserve">SBF-PRO SERVISE" </w:t>
            </w:r>
            <w:r w:rsidRPr="002D7F76">
              <w:rPr>
                <w:sz w:val="22"/>
                <w:szCs w:val="22"/>
                <w:shd w:val="clear" w:color="auto" w:fill="FFFFFF"/>
                <w:lang w:val="uz-Cyrl-UZ"/>
              </w:rPr>
              <w:t>"</w:t>
            </w:r>
            <w:r w:rsidR="00C720BA">
              <w:rPr>
                <w:sz w:val="22"/>
                <w:szCs w:val="22"/>
                <w:shd w:val="clear" w:color="auto" w:fill="FFFFFF"/>
                <w:lang w:val="uz-Cyrl-UZ"/>
              </w:rPr>
              <w:t xml:space="preserve"> </w:t>
            </w:r>
            <w:r w:rsidRPr="002D7F76">
              <w:rPr>
                <w:sz w:val="22"/>
                <w:szCs w:val="22"/>
                <w:shd w:val="clear" w:color="auto" w:fill="FFFFFF"/>
                <w:lang w:val="uz-Cyrl-UZ"/>
              </w:rPr>
              <w:t>МЧЖ</w:t>
            </w:r>
          </w:p>
          <w:p w14:paraId="657EA7D4" w14:textId="1A2BFE92" w:rsidR="00B37137" w:rsidRPr="002D7F76" w:rsidRDefault="00C8532A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C8532A">
              <w:rPr>
                <w:sz w:val="22"/>
                <w:szCs w:val="22"/>
                <w:shd w:val="clear" w:color="auto" w:fill="FFFFFF"/>
                <w:lang w:val="uz-Cyrl-UZ"/>
              </w:rPr>
              <w:t>Моторчи (машинист)</w:t>
            </w:r>
          </w:p>
        </w:tc>
        <w:tc>
          <w:tcPr>
            <w:tcW w:w="2268" w:type="dxa"/>
          </w:tcPr>
          <w:p w14:paraId="46F954A5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Тошкент шаҳар, Чилонзор тумани,                 3-мавзе, 37-уй,                    36-хонадон</w:t>
            </w:r>
          </w:p>
        </w:tc>
      </w:tr>
      <w:tr w:rsidR="00B37137" w:rsidRPr="00BF35E9" w14:paraId="015C8ED9" w14:textId="77777777" w:rsidTr="008B4A62">
        <w:tc>
          <w:tcPr>
            <w:tcW w:w="1440" w:type="dxa"/>
          </w:tcPr>
          <w:p w14:paraId="0416C915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1962" w:type="dxa"/>
          </w:tcPr>
          <w:p w14:paraId="792CE21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Аброрбекова </w:t>
            </w:r>
          </w:p>
          <w:p w14:paraId="49E9DCA0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Зарина </w:t>
            </w:r>
          </w:p>
          <w:p w14:paraId="2BC1CB5B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Зоиржоновна</w:t>
            </w:r>
          </w:p>
        </w:tc>
        <w:tc>
          <w:tcPr>
            <w:tcW w:w="1985" w:type="dxa"/>
          </w:tcPr>
          <w:p w14:paraId="44A324BF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  <w:lang w:val="uz-Cyrl-UZ"/>
              </w:rPr>
              <w:t>2014</w:t>
            </w: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41C58030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Сирдарё</w:t>
            </w:r>
            <w:proofErr w:type="spellEnd"/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вилояти</w:t>
            </w:r>
            <w:proofErr w:type="spellEnd"/>
            <w:r w:rsidRPr="002D7F76">
              <w:rPr>
                <w:sz w:val="22"/>
                <w:szCs w:val="22"/>
              </w:rPr>
              <w:t xml:space="preserve">, </w:t>
            </w:r>
            <w:r w:rsidRPr="002D7F76">
              <w:rPr>
                <w:sz w:val="22"/>
                <w:szCs w:val="22"/>
                <w:lang w:val="uz-Cyrl-UZ"/>
              </w:rPr>
              <w:t>Гулистон</w:t>
            </w: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693" w:type="dxa"/>
          </w:tcPr>
          <w:p w14:paraId="50D3923F" w14:textId="442988C8" w:rsidR="00B37137" w:rsidRPr="000305EB" w:rsidRDefault="000305EB" w:rsidP="008B4A62">
            <w:pPr>
              <w:pStyle w:val="a6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шаҳар </w:t>
            </w:r>
          </w:p>
          <w:p w14:paraId="5F9E4870" w14:textId="15DECAA2" w:rsidR="00B37137" w:rsidRPr="002D7F76" w:rsidRDefault="000305EB" w:rsidP="000305EB">
            <w:pPr>
              <w:pStyle w:val="a6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168</w:t>
            </w:r>
            <w:r w:rsidR="00B37137" w:rsidRPr="002D7F76">
              <w:rPr>
                <w:sz w:val="22"/>
                <w:szCs w:val="22"/>
                <w:lang w:val="uz-Cyrl-UZ"/>
              </w:rPr>
              <w:t>-сонли умумтаълим мактаби                 ўқувчиси</w:t>
            </w:r>
          </w:p>
        </w:tc>
        <w:tc>
          <w:tcPr>
            <w:tcW w:w="2268" w:type="dxa"/>
          </w:tcPr>
          <w:p w14:paraId="564DCA7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Тошкент шаҳар, Чилонзор тумани,                 3-мавзе, 37-уй,                    36-хонадон</w:t>
            </w:r>
          </w:p>
        </w:tc>
      </w:tr>
      <w:tr w:rsidR="00B37137" w:rsidRPr="00BF35E9" w14:paraId="4BA990E1" w14:textId="77777777" w:rsidTr="008B4A62">
        <w:tc>
          <w:tcPr>
            <w:tcW w:w="1440" w:type="dxa"/>
          </w:tcPr>
          <w:p w14:paraId="56E0D1FA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1962" w:type="dxa"/>
          </w:tcPr>
          <w:p w14:paraId="09E4580A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Аброрбеков Азизбек Зоиржонович</w:t>
            </w:r>
          </w:p>
        </w:tc>
        <w:tc>
          <w:tcPr>
            <w:tcW w:w="1985" w:type="dxa"/>
          </w:tcPr>
          <w:p w14:paraId="18122C0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2018 йил,</w:t>
            </w:r>
          </w:p>
          <w:p w14:paraId="0C2F214C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 Сирдарё вилояти, Янгиер шаҳри</w:t>
            </w:r>
          </w:p>
        </w:tc>
        <w:tc>
          <w:tcPr>
            <w:tcW w:w="2693" w:type="dxa"/>
          </w:tcPr>
          <w:p w14:paraId="3827FD65" w14:textId="77777777" w:rsidR="000305EB" w:rsidRPr="000305EB" w:rsidRDefault="000305EB" w:rsidP="000305EB">
            <w:pPr>
              <w:pStyle w:val="a6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шаҳар </w:t>
            </w:r>
          </w:p>
          <w:p w14:paraId="7FDDB594" w14:textId="226E54C1" w:rsidR="00B37137" w:rsidRPr="002D7F76" w:rsidRDefault="000305EB" w:rsidP="008B4A62">
            <w:pPr>
              <w:pStyle w:val="a6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291</w:t>
            </w:r>
            <w:r w:rsidR="00B37137" w:rsidRPr="002D7F76">
              <w:rPr>
                <w:sz w:val="22"/>
                <w:szCs w:val="22"/>
                <w:lang w:val="uz-Cyrl-UZ"/>
              </w:rPr>
              <w:t>- мактабгача таълим ташкилоти тарбияланувчиси</w:t>
            </w:r>
          </w:p>
        </w:tc>
        <w:tc>
          <w:tcPr>
            <w:tcW w:w="2268" w:type="dxa"/>
          </w:tcPr>
          <w:p w14:paraId="778BDCFB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Тошкент шаҳар, Чилонзор тумани,                 3-мавзе, 37-уй,                    36-хонадон</w:t>
            </w:r>
          </w:p>
        </w:tc>
      </w:tr>
      <w:tr w:rsidR="00B37137" w:rsidRPr="004720BE" w14:paraId="1D3DA151" w14:textId="77777777" w:rsidTr="008B4A62">
        <w:tc>
          <w:tcPr>
            <w:tcW w:w="1440" w:type="dxa"/>
          </w:tcPr>
          <w:p w14:paraId="4327DFC7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1962" w:type="dxa"/>
          </w:tcPr>
          <w:p w14:paraId="6BC0BF8A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Камолов </w:t>
            </w:r>
          </w:p>
          <w:p w14:paraId="5C8100B3" w14:textId="77777777" w:rsidR="00B37137" w:rsidRPr="002D7F76" w:rsidRDefault="00CD6649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Абр</w:t>
            </w:r>
            <w:r w:rsidRPr="002D7F76">
              <w:rPr>
                <w:sz w:val="22"/>
                <w:szCs w:val="22"/>
                <w:lang w:val="en-US"/>
              </w:rPr>
              <w:t>a</w:t>
            </w:r>
            <w:r w:rsidRPr="002D7F76">
              <w:rPr>
                <w:sz w:val="22"/>
                <w:szCs w:val="22"/>
                <w:lang w:val="uz-Cyrl-UZ"/>
              </w:rPr>
              <w:t>рбек Н</w:t>
            </w:r>
            <w:r w:rsidRPr="002D7F76">
              <w:rPr>
                <w:sz w:val="22"/>
                <w:szCs w:val="22"/>
                <w:lang w:val="en-US"/>
              </w:rPr>
              <w:t>a</w:t>
            </w:r>
            <w:r w:rsidR="00B37137" w:rsidRPr="002D7F76">
              <w:rPr>
                <w:sz w:val="22"/>
                <w:szCs w:val="22"/>
                <w:lang w:val="uz-Cyrl-UZ"/>
              </w:rPr>
              <w:t>рбекович</w:t>
            </w:r>
          </w:p>
        </w:tc>
        <w:tc>
          <w:tcPr>
            <w:tcW w:w="1985" w:type="dxa"/>
          </w:tcPr>
          <w:p w14:paraId="5C04BEB3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>19</w:t>
            </w:r>
            <w:r w:rsidRPr="002D7F76">
              <w:rPr>
                <w:sz w:val="22"/>
                <w:szCs w:val="22"/>
                <w:lang w:val="uz-Cyrl-UZ"/>
              </w:rPr>
              <w:t>60</w:t>
            </w: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3D14B38B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r w:rsidRPr="002D7F76">
              <w:rPr>
                <w:sz w:val="22"/>
                <w:szCs w:val="22"/>
                <w:lang w:val="uz-Cyrl-UZ"/>
              </w:rPr>
              <w:t>Сирдарё вилояти</w:t>
            </w:r>
            <w:r w:rsidRPr="002D7F76">
              <w:rPr>
                <w:sz w:val="22"/>
                <w:szCs w:val="22"/>
              </w:rPr>
              <w:t>,</w:t>
            </w:r>
            <w:r w:rsidRPr="002D7F76">
              <w:rPr>
                <w:sz w:val="22"/>
                <w:szCs w:val="22"/>
                <w:lang w:val="uz-Cyrl-UZ"/>
              </w:rPr>
              <w:t xml:space="preserve"> Ховос тумани</w:t>
            </w:r>
            <w:r w:rsidRPr="002D7F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</w:tcPr>
          <w:p w14:paraId="5E389F28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Пенсияда </w:t>
            </w:r>
          </w:p>
          <w:p w14:paraId="3D3E9C32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(Сирдарё вилояти </w:t>
            </w:r>
          </w:p>
          <w:p w14:paraId="25FAFBC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Янгиер шаҳридаги </w:t>
            </w:r>
          </w:p>
          <w:p w14:paraId="28993A4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Ободонлаштириш бошқармасида ишчи)</w:t>
            </w:r>
          </w:p>
        </w:tc>
        <w:tc>
          <w:tcPr>
            <w:tcW w:w="2268" w:type="dxa"/>
          </w:tcPr>
          <w:p w14:paraId="195CEEB0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Сирдарё вилояти, Янгиер шаҳар, Гулчилар кўчаси, </w:t>
            </w:r>
            <w:r w:rsidR="004432D7" w:rsidRPr="002D7F76">
              <w:rPr>
                <w:sz w:val="22"/>
                <w:szCs w:val="22"/>
                <w:lang w:val="uz-Cyrl-UZ"/>
              </w:rPr>
              <w:t xml:space="preserve">    </w:t>
            </w:r>
            <w:r w:rsidRPr="002D7F76">
              <w:rPr>
                <w:sz w:val="22"/>
                <w:szCs w:val="22"/>
                <w:lang w:val="uz-Cyrl-UZ"/>
              </w:rPr>
              <w:t>6-уй, 12-хонадон</w:t>
            </w:r>
          </w:p>
        </w:tc>
      </w:tr>
      <w:tr w:rsidR="00B37137" w:rsidRPr="004720BE" w14:paraId="4E54D5A9" w14:textId="77777777" w:rsidTr="008B4A62">
        <w:tc>
          <w:tcPr>
            <w:tcW w:w="1440" w:type="dxa"/>
          </w:tcPr>
          <w:p w14:paraId="60626FEC" w14:textId="77777777" w:rsidR="00B37137" w:rsidRPr="002D7F76" w:rsidRDefault="00B37137" w:rsidP="008B4A62">
            <w:pPr>
              <w:pStyle w:val="a6"/>
              <w:rPr>
                <w:b/>
                <w:sz w:val="22"/>
                <w:szCs w:val="22"/>
                <w:lang w:val="uz-Cyrl-UZ"/>
              </w:rPr>
            </w:pPr>
            <w:r w:rsidRPr="002D7F76"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1962" w:type="dxa"/>
          </w:tcPr>
          <w:p w14:paraId="3B6CA639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Камолова (Аллаёрова) </w:t>
            </w:r>
          </w:p>
          <w:p w14:paraId="5231AB5A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Сабоат Халикуловна</w:t>
            </w:r>
          </w:p>
          <w:p w14:paraId="568782F2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</w:p>
        </w:tc>
        <w:tc>
          <w:tcPr>
            <w:tcW w:w="1985" w:type="dxa"/>
          </w:tcPr>
          <w:p w14:paraId="27B7634B" w14:textId="77777777" w:rsidR="00B37137" w:rsidRPr="00700F41" w:rsidRDefault="00B37137" w:rsidP="008B4A62">
            <w:pPr>
              <w:pStyle w:val="a6"/>
              <w:rPr>
                <w:sz w:val="22"/>
                <w:szCs w:val="22"/>
              </w:rPr>
            </w:pPr>
            <w:r w:rsidRPr="002D7F76">
              <w:rPr>
                <w:sz w:val="22"/>
                <w:szCs w:val="22"/>
              </w:rPr>
              <w:t>19</w:t>
            </w:r>
            <w:r w:rsidRPr="002D7F76">
              <w:rPr>
                <w:sz w:val="22"/>
                <w:szCs w:val="22"/>
                <w:lang w:val="uz-Cyrl-UZ"/>
              </w:rPr>
              <w:t>62</w:t>
            </w:r>
            <w:r w:rsidRPr="002D7F76">
              <w:rPr>
                <w:sz w:val="22"/>
                <w:szCs w:val="22"/>
              </w:rPr>
              <w:t xml:space="preserve"> </w:t>
            </w:r>
            <w:proofErr w:type="spellStart"/>
            <w:r w:rsidRPr="002D7F76">
              <w:rPr>
                <w:sz w:val="22"/>
                <w:szCs w:val="22"/>
              </w:rPr>
              <w:t>йил</w:t>
            </w:r>
            <w:proofErr w:type="spellEnd"/>
            <w:r w:rsidRPr="002D7F76">
              <w:rPr>
                <w:sz w:val="22"/>
                <w:szCs w:val="22"/>
              </w:rPr>
              <w:t>,</w:t>
            </w:r>
          </w:p>
          <w:p w14:paraId="416904DF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</w:rPr>
              <w:t xml:space="preserve"> </w:t>
            </w:r>
            <w:r w:rsidRPr="002D7F76">
              <w:rPr>
                <w:sz w:val="22"/>
                <w:szCs w:val="22"/>
                <w:lang w:val="uz-Cyrl-UZ"/>
              </w:rPr>
              <w:t>Сирдарё вилояти</w:t>
            </w:r>
            <w:r w:rsidRPr="002D7F76">
              <w:rPr>
                <w:sz w:val="22"/>
                <w:szCs w:val="22"/>
              </w:rPr>
              <w:t>,</w:t>
            </w:r>
            <w:r w:rsidRPr="002D7F76">
              <w:rPr>
                <w:sz w:val="22"/>
                <w:szCs w:val="22"/>
                <w:lang w:val="uz-Cyrl-UZ"/>
              </w:rPr>
              <w:t xml:space="preserve"> Ховос тумани</w:t>
            </w:r>
            <w:r w:rsidRPr="002D7F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</w:tcPr>
          <w:p w14:paraId="74ECA391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Пенсияда,                        Сирдарё вилояти </w:t>
            </w:r>
          </w:p>
          <w:p w14:paraId="354BF999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Янгиер шаҳар </w:t>
            </w:r>
          </w:p>
          <w:p w14:paraId="3EB3293D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 xml:space="preserve">Тиббиёт Бирлашмасига қарашли кўп тармоқли Марказий поликлиника эндокринология  хамшираси </w:t>
            </w:r>
          </w:p>
        </w:tc>
        <w:tc>
          <w:tcPr>
            <w:tcW w:w="2268" w:type="dxa"/>
          </w:tcPr>
          <w:p w14:paraId="7A41EE03" w14:textId="77777777" w:rsidR="00B37137" w:rsidRPr="002D7F76" w:rsidRDefault="00B37137" w:rsidP="008B4A62">
            <w:pPr>
              <w:pStyle w:val="a6"/>
              <w:rPr>
                <w:sz w:val="22"/>
                <w:szCs w:val="22"/>
                <w:lang w:val="uz-Cyrl-UZ"/>
              </w:rPr>
            </w:pPr>
            <w:r w:rsidRPr="002D7F76">
              <w:rPr>
                <w:sz w:val="22"/>
                <w:szCs w:val="22"/>
                <w:lang w:val="uz-Cyrl-UZ"/>
              </w:rPr>
              <w:t>Сирдарё вилояти, Янгиер шаҳар, Гулчилар кўчаси,</w:t>
            </w:r>
            <w:r w:rsidR="004432D7" w:rsidRPr="002D7F76">
              <w:rPr>
                <w:sz w:val="22"/>
                <w:szCs w:val="22"/>
                <w:lang w:val="uz-Cyrl-UZ"/>
              </w:rPr>
              <w:t xml:space="preserve">    </w:t>
            </w:r>
            <w:r w:rsidRPr="002D7F76">
              <w:rPr>
                <w:sz w:val="22"/>
                <w:szCs w:val="22"/>
                <w:lang w:val="uz-Cyrl-UZ"/>
              </w:rPr>
              <w:t xml:space="preserve"> 6-уй, 11-хонадон</w:t>
            </w:r>
          </w:p>
        </w:tc>
      </w:tr>
    </w:tbl>
    <w:p w14:paraId="279595E1" w14:textId="77777777" w:rsidR="00B37137" w:rsidRPr="00BF35E9" w:rsidRDefault="00B37137" w:rsidP="00B37137">
      <w:pPr>
        <w:rPr>
          <w:b/>
          <w:sz w:val="22"/>
          <w:szCs w:val="22"/>
          <w:lang w:val="uz-Cyrl-UZ"/>
        </w:rPr>
      </w:pPr>
      <w:r w:rsidRPr="00BF35E9">
        <w:rPr>
          <w:b/>
          <w:sz w:val="22"/>
          <w:szCs w:val="22"/>
          <w:lang w:val="uz-Cyrl-UZ"/>
        </w:rPr>
        <w:lastRenderedPageBreak/>
        <w:t xml:space="preserve">   </w:t>
      </w:r>
    </w:p>
    <w:p w14:paraId="30A39847" w14:textId="77777777" w:rsidR="00B37137" w:rsidRPr="00BF35E9" w:rsidRDefault="00B37137" w:rsidP="00B37137">
      <w:pPr>
        <w:rPr>
          <w:b/>
          <w:sz w:val="22"/>
          <w:szCs w:val="22"/>
        </w:rPr>
      </w:pPr>
      <w:r w:rsidRPr="00BF35E9">
        <w:rPr>
          <w:b/>
          <w:sz w:val="22"/>
          <w:szCs w:val="22"/>
          <w:lang w:val="uz-Cyrl-UZ"/>
        </w:rPr>
        <w:t xml:space="preserve">  </w:t>
      </w:r>
      <w:r w:rsidRPr="00BF35E9">
        <w:rPr>
          <w:b/>
          <w:sz w:val="22"/>
          <w:szCs w:val="22"/>
        </w:rPr>
        <w:t>А</w:t>
      </w:r>
      <w:r w:rsidRPr="00BF35E9">
        <w:rPr>
          <w:b/>
          <w:sz w:val="22"/>
          <w:szCs w:val="22"/>
          <w:lang w:val="en-US"/>
        </w:rPr>
        <w:t>D</w:t>
      </w:r>
      <w:r w:rsidRPr="00BF35E9">
        <w:rPr>
          <w:b/>
          <w:sz w:val="22"/>
          <w:szCs w:val="22"/>
        </w:rPr>
        <w:t xml:space="preserve"> 2864601</w:t>
      </w:r>
    </w:p>
    <w:p w14:paraId="0F15B6D6" w14:textId="77777777" w:rsidR="00B37137" w:rsidRPr="006B5ED1" w:rsidRDefault="00ED0C9C" w:rsidP="00B37137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  25.03</w:t>
      </w:r>
      <w:r>
        <w:rPr>
          <w:b/>
          <w:sz w:val="22"/>
          <w:szCs w:val="22"/>
          <w:lang w:val="uz-Cyrl-UZ"/>
        </w:rPr>
        <w:t>.</w:t>
      </w:r>
      <w:r w:rsidR="00B37137" w:rsidRPr="00BF35E9">
        <w:rPr>
          <w:b/>
          <w:sz w:val="22"/>
          <w:szCs w:val="22"/>
        </w:rPr>
        <w:t>2023 й.</w:t>
      </w:r>
      <w:r w:rsidR="00B37137" w:rsidRPr="00BF35E9">
        <w:rPr>
          <w:sz w:val="22"/>
          <w:szCs w:val="22"/>
        </w:rPr>
        <w:t xml:space="preserve">  </w:t>
      </w:r>
    </w:p>
    <w:p w14:paraId="4F13D774" w14:textId="77777777" w:rsidR="00B37137" w:rsidRPr="00BF35E9" w:rsidRDefault="00B37137" w:rsidP="00B37137">
      <w:pPr>
        <w:rPr>
          <w:sz w:val="22"/>
          <w:szCs w:val="22"/>
        </w:rPr>
      </w:pPr>
      <w:r w:rsidRPr="00BF35E9">
        <w:rPr>
          <w:b/>
          <w:sz w:val="22"/>
          <w:szCs w:val="22"/>
        </w:rPr>
        <w:t xml:space="preserve">  </w:t>
      </w:r>
      <w:proofErr w:type="spellStart"/>
      <w:r w:rsidRPr="00BF35E9">
        <w:rPr>
          <w:b/>
          <w:sz w:val="22"/>
          <w:szCs w:val="22"/>
        </w:rPr>
        <w:t>Тошкент</w:t>
      </w:r>
      <w:proofErr w:type="spellEnd"/>
      <w:r w:rsidRPr="00BF35E9">
        <w:rPr>
          <w:b/>
          <w:sz w:val="22"/>
          <w:szCs w:val="22"/>
        </w:rPr>
        <w:t xml:space="preserve"> </w:t>
      </w:r>
      <w:proofErr w:type="spellStart"/>
      <w:r w:rsidRPr="00BF35E9">
        <w:rPr>
          <w:b/>
          <w:sz w:val="22"/>
          <w:szCs w:val="22"/>
        </w:rPr>
        <w:t>шахар</w:t>
      </w:r>
      <w:proofErr w:type="spellEnd"/>
      <w:r w:rsidRPr="00BF35E9">
        <w:rPr>
          <w:b/>
          <w:sz w:val="22"/>
          <w:szCs w:val="22"/>
        </w:rPr>
        <w:t xml:space="preserve"> </w:t>
      </w:r>
      <w:proofErr w:type="spellStart"/>
      <w:r w:rsidRPr="00BF35E9">
        <w:rPr>
          <w:b/>
          <w:sz w:val="22"/>
          <w:szCs w:val="22"/>
        </w:rPr>
        <w:t>Чилонзор</w:t>
      </w:r>
      <w:proofErr w:type="spellEnd"/>
      <w:r w:rsidRPr="00BF35E9">
        <w:rPr>
          <w:b/>
          <w:sz w:val="22"/>
          <w:szCs w:val="22"/>
        </w:rPr>
        <w:t xml:space="preserve"> </w:t>
      </w:r>
      <w:proofErr w:type="spellStart"/>
      <w:r w:rsidRPr="00BF35E9">
        <w:rPr>
          <w:b/>
          <w:sz w:val="22"/>
          <w:szCs w:val="22"/>
        </w:rPr>
        <w:t>тумани</w:t>
      </w:r>
      <w:proofErr w:type="spellEnd"/>
      <w:r w:rsidRPr="00BF35E9">
        <w:rPr>
          <w:b/>
          <w:sz w:val="22"/>
          <w:szCs w:val="22"/>
        </w:rPr>
        <w:t xml:space="preserve"> </w:t>
      </w:r>
      <w:proofErr w:type="spellStart"/>
      <w:r w:rsidRPr="00BF35E9">
        <w:rPr>
          <w:b/>
          <w:sz w:val="22"/>
          <w:szCs w:val="22"/>
        </w:rPr>
        <w:t>Давлат</w:t>
      </w:r>
      <w:proofErr w:type="spellEnd"/>
      <w:r w:rsidRPr="00BF35E9">
        <w:rPr>
          <w:b/>
          <w:sz w:val="22"/>
          <w:szCs w:val="22"/>
        </w:rPr>
        <w:t xml:space="preserve"> </w:t>
      </w:r>
      <w:proofErr w:type="spellStart"/>
      <w:r w:rsidRPr="00BF35E9">
        <w:rPr>
          <w:b/>
          <w:sz w:val="22"/>
          <w:szCs w:val="22"/>
        </w:rPr>
        <w:t>хизматлар</w:t>
      </w:r>
      <w:proofErr w:type="spellEnd"/>
      <w:r w:rsidRPr="00BF35E9">
        <w:rPr>
          <w:b/>
          <w:sz w:val="22"/>
          <w:szCs w:val="22"/>
        </w:rPr>
        <w:t xml:space="preserve"> </w:t>
      </w:r>
      <w:proofErr w:type="spellStart"/>
      <w:proofErr w:type="gramStart"/>
      <w:r w:rsidRPr="00BF35E9">
        <w:rPr>
          <w:b/>
          <w:sz w:val="22"/>
          <w:szCs w:val="22"/>
        </w:rPr>
        <w:t>маркази</w:t>
      </w:r>
      <w:proofErr w:type="spellEnd"/>
      <w:r w:rsidRPr="00BF35E9">
        <w:rPr>
          <w:b/>
          <w:sz w:val="22"/>
          <w:szCs w:val="22"/>
        </w:rPr>
        <w:t xml:space="preserve">  </w:t>
      </w:r>
      <w:proofErr w:type="spellStart"/>
      <w:r w:rsidRPr="00BF35E9">
        <w:rPr>
          <w:b/>
          <w:sz w:val="22"/>
          <w:szCs w:val="22"/>
        </w:rPr>
        <w:t>томонидан</w:t>
      </w:r>
      <w:proofErr w:type="spellEnd"/>
      <w:proofErr w:type="gramEnd"/>
      <w:r w:rsidRPr="00BF35E9">
        <w:rPr>
          <w:sz w:val="22"/>
          <w:szCs w:val="22"/>
        </w:rPr>
        <w:t xml:space="preserve"> </w:t>
      </w:r>
      <w:proofErr w:type="spellStart"/>
      <w:r w:rsidRPr="00BF35E9">
        <w:rPr>
          <w:b/>
          <w:sz w:val="22"/>
          <w:szCs w:val="22"/>
        </w:rPr>
        <w:t>берилган</w:t>
      </w:r>
      <w:proofErr w:type="spellEnd"/>
    </w:p>
    <w:p w14:paraId="473D6152" w14:textId="77777777" w:rsidR="00B37137" w:rsidRPr="00BF35E9" w:rsidRDefault="00B37137" w:rsidP="00B37137">
      <w:pPr>
        <w:rPr>
          <w:b/>
          <w:sz w:val="22"/>
          <w:szCs w:val="22"/>
          <w:lang w:val="uz-Cyrl-UZ"/>
        </w:rPr>
      </w:pPr>
      <w:r w:rsidRPr="00BF35E9">
        <w:rPr>
          <w:b/>
          <w:sz w:val="22"/>
          <w:szCs w:val="22"/>
          <w:lang w:val="uz-Cyrl-UZ"/>
        </w:rPr>
        <w:t xml:space="preserve"> </w:t>
      </w:r>
      <w:r w:rsidRPr="00BF35E9">
        <w:rPr>
          <w:b/>
          <w:sz w:val="22"/>
          <w:szCs w:val="22"/>
        </w:rPr>
        <w:t xml:space="preserve"> </w:t>
      </w:r>
      <w:r w:rsidRPr="00BF35E9">
        <w:rPr>
          <w:b/>
          <w:sz w:val="22"/>
          <w:szCs w:val="22"/>
          <w:lang w:val="uz-Cyrl-UZ"/>
        </w:rPr>
        <w:t>ИНН: 500196004</w:t>
      </w:r>
    </w:p>
    <w:p w14:paraId="18CB5B03" w14:textId="77777777" w:rsidR="00B37137" w:rsidRPr="00BF35E9" w:rsidRDefault="00B37137" w:rsidP="00B37137">
      <w:pPr>
        <w:rPr>
          <w:b/>
          <w:sz w:val="22"/>
          <w:szCs w:val="22"/>
        </w:rPr>
      </w:pPr>
      <w:r w:rsidRPr="00BF35E9">
        <w:rPr>
          <w:b/>
          <w:sz w:val="22"/>
          <w:szCs w:val="22"/>
          <w:lang w:val="uz-Cyrl-UZ"/>
        </w:rPr>
        <w:t xml:space="preserve">  ЖШШИР: 41912882970025</w:t>
      </w:r>
    </w:p>
    <w:p w14:paraId="4C6F3BDC" w14:textId="77777777" w:rsidR="00B37137" w:rsidRPr="00BF35E9" w:rsidRDefault="00B37137" w:rsidP="00B37137">
      <w:pPr>
        <w:rPr>
          <w:b/>
          <w:sz w:val="22"/>
          <w:szCs w:val="22"/>
          <w:lang w:val="uz-Cyrl-UZ"/>
        </w:rPr>
      </w:pPr>
      <w:r w:rsidRPr="00BF35E9">
        <w:rPr>
          <w:b/>
          <w:sz w:val="22"/>
          <w:szCs w:val="22"/>
        </w:rPr>
        <w:t xml:space="preserve">  </w:t>
      </w:r>
      <w:r w:rsidRPr="00BF35E9">
        <w:rPr>
          <w:b/>
          <w:sz w:val="22"/>
          <w:szCs w:val="22"/>
          <w:lang w:val="uz-Cyrl-UZ"/>
        </w:rPr>
        <w:t xml:space="preserve">Тел: </w:t>
      </w:r>
      <w:r w:rsidR="008B48EB" w:rsidRPr="00BF35E9">
        <w:rPr>
          <w:b/>
          <w:sz w:val="22"/>
          <w:szCs w:val="22"/>
          <w:lang w:val="en-US"/>
        </w:rPr>
        <w:t>+998</w:t>
      </w:r>
      <w:r w:rsidRPr="00BF35E9">
        <w:rPr>
          <w:b/>
          <w:sz w:val="22"/>
          <w:szCs w:val="22"/>
          <w:lang w:val="uz-Cyrl-UZ"/>
        </w:rPr>
        <w:t>9</w:t>
      </w:r>
      <w:r w:rsidRPr="00BF35E9">
        <w:rPr>
          <w:b/>
          <w:sz w:val="22"/>
          <w:szCs w:val="22"/>
        </w:rPr>
        <w:t>94600130.</w:t>
      </w:r>
    </w:p>
    <w:p w14:paraId="6258427C" w14:textId="77777777" w:rsidR="00310118" w:rsidRPr="00BF35E9" w:rsidRDefault="00310118" w:rsidP="00B37137">
      <w:pPr>
        <w:pStyle w:val="1"/>
        <w:numPr>
          <w:ilvl w:val="0"/>
          <w:numId w:val="0"/>
        </w:numPr>
        <w:jc w:val="center"/>
        <w:rPr>
          <w:b/>
          <w:sz w:val="22"/>
          <w:szCs w:val="22"/>
          <w:lang w:val="uz-Cyrl-UZ"/>
        </w:rPr>
      </w:pPr>
    </w:p>
    <w:sectPr w:rsidR="00310118" w:rsidRPr="00BF35E9" w:rsidSect="00BF35E9">
      <w:pgSz w:w="11905" w:h="16837"/>
      <w:pgMar w:top="851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59"/>
    <w:rsid w:val="0000449B"/>
    <w:rsid w:val="00004797"/>
    <w:rsid w:val="00004951"/>
    <w:rsid w:val="00010119"/>
    <w:rsid w:val="00011BF3"/>
    <w:rsid w:val="00012BB8"/>
    <w:rsid w:val="00012F32"/>
    <w:rsid w:val="0001308E"/>
    <w:rsid w:val="00015F1D"/>
    <w:rsid w:val="00016247"/>
    <w:rsid w:val="000166FD"/>
    <w:rsid w:val="00017D33"/>
    <w:rsid w:val="00025103"/>
    <w:rsid w:val="000253CE"/>
    <w:rsid w:val="000305EB"/>
    <w:rsid w:val="000311D7"/>
    <w:rsid w:val="00033F2A"/>
    <w:rsid w:val="00045C3C"/>
    <w:rsid w:val="00054566"/>
    <w:rsid w:val="0005679A"/>
    <w:rsid w:val="00056B8F"/>
    <w:rsid w:val="00060FC0"/>
    <w:rsid w:val="000617DB"/>
    <w:rsid w:val="000623E4"/>
    <w:rsid w:val="0006432F"/>
    <w:rsid w:val="00064BD8"/>
    <w:rsid w:val="00066F7F"/>
    <w:rsid w:val="00067CE1"/>
    <w:rsid w:val="00073FA2"/>
    <w:rsid w:val="000756A8"/>
    <w:rsid w:val="0008027B"/>
    <w:rsid w:val="00080F20"/>
    <w:rsid w:val="00081954"/>
    <w:rsid w:val="0008604D"/>
    <w:rsid w:val="00087065"/>
    <w:rsid w:val="0009664A"/>
    <w:rsid w:val="000A5E9F"/>
    <w:rsid w:val="000A75BB"/>
    <w:rsid w:val="000B4727"/>
    <w:rsid w:val="000C4265"/>
    <w:rsid w:val="000C4E70"/>
    <w:rsid w:val="000C5EE0"/>
    <w:rsid w:val="000C76D1"/>
    <w:rsid w:val="000D0F6C"/>
    <w:rsid w:val="000D2F10"/>
    <w:rsid w:val="000D71A0"/>
    <w:rsid w:val="000E48E9"/>
    <w:rsid w:val="000F15E0"/>
    <w:rsid w:val="000F226C"/>
    <w:rsid w:val="000F536D"/>
    <w:rsid w:val="000F61BE"/>
    <w:rsid w:val="0010247D"/>
    <w:rsid w:val="001038DA"/>
    <w:rsid w:val="00104B46"/>
    <w:rsid w:val="00114ED4"/>
    <w:rsid w:val="00125C73"/>
    <w:rsid w:val="00125FA0"/>
    <w:rsid w:val="00127052"/>
    <w:rsid w:val="00127BD0"/>
    <w:rsid w:val="00134D9F"/>
    <w:rsid w:val="00137673"/>
    <w:rsid w:val="00141AA8"/>
    <w:rsid w:val="001453EA"/>
    <w:rsid w:val="001506A4"/>
    <w:rsid w:val="00153404"/>
    <w:rsid w:val="00153B52"/>
    <w:rsid w:val="001543F3"/>
    <w:rsid w:val="0015715A"/>
    <w:rsid w:val="001577F5"/>
    <w:rsid w:val="00157F1B"/>
    <w:rsid w:val="00163ED5"/>
    <w:rsid w:val="001709EE"/>
    <w:rsid w:val="00171315"/>
    <w:rsid w:val="00172CC7"/>
    <w:rsid w:val="00173BFC"/>
    <w:rsid w:val="00174F87"/>
    <w:rsid w:val="001756C0"/>
    <w:rsid w:val="00182946"/>
    <w:rsid w:val="001853C4"/>
    <w:rsid w:val="00195DB6"/>
    <w:rsid w:val="001A45CE"/>
    <w:rsid w:val="001A5F51"/>
    <w:rsid w:val="001B3003"/>
    <w:rsid w:val="001B3026"/>
    <w:rsid w:val="001B78D5"/>
    <w:rsid w:val="001C16CF"/>
    <w:rsid w:val="001D1103"/>
    <w:rsid w:val="001D32A7"/>
    <w:rsid w:val="001D6F85"/>
    <w:rsid w:val="001E1A3A"/>
    <w:rsid w:val="001E61E1"/>
    <w:rsid w:val="001F3635"/>
    <w:rsid w:val="001F4003"/>
    <w:rsid w:val="001F4275"/>
    <w:rsid w:val="001F473B"/>
    <w:rsid w:val="00202D75"/>
    <w:rsid w:val="00203C85"/>
    <w:rsid w:val="00210228"/>
    <w:rsid w:val="00214379"/>
    <w:rsid w:val="00214CF8"/>
    <w:rsid w:val="00227C37"/>
    <w:rsid w:val="00233E9B"/>
    <w:rsid w:val="00234F46"/>
    <w:rsid w:val="002448A8"/>
    <w:rsid w:val="002456FC"/>
    <w:rsid w:val="00247EC9"/>
    <w:rsid w:val="00253397"/>
    <w:rsid w:val="00263695"/>
    <w:rsid w:val="00270944"/>
    <w:rsid w:val="00271578"/>
    <w:rsid w:val="002727DA"/>
    <w:rsid w:val="00273D12"/>
    <w:rsid w:val="00276EC9"/>
    <w:rsid w:val="002818B9"/>
    <w:rsid w:val="002818C9"/>
    <w:rsid w:val="00282348"/>
    <w:rsid w:val="002840B5"/>
    <w:rsid w:val="002876F1"/>
    <w:rsid w:val="00295957"/>
    <w:rsid w:val="00295F3E"/>
    <w:rsid w:val="00297B49"/>
    <w:rsid w:val="002A1469"/>
    <w:rsid w:val="002A64C4"/>
    <w:rsid w:val="002B1609"/>
    <w:rsid w:val="002B1A58"/>
    <w:rsid w:val="002B1BDD"/>
    <w:rsid w:val="002B43BA"/>
    <w:rsid w:val="002B4C3F"/>
    <w:rsid w:val="002C25F2"/>
    <w:rsid w:val="002C56D6"/>
    <w:rsid w:val="002D5A32"/>
    <w:rsid w:val="002D7F76"/>
    <w:rsid w:val="002E55D4"/>
    <w:rsid w:val="002F5E8E"/>
    <w:rsid w:val="002F60E8"/>
    <w:rsid w:val="00302AB1"/>
    <w:rsid w:val="00302F8C"/>
    <w:rsid w:val="00303928"/>
    <w:rsid w:val="00303C0C"/>
    <w:rsid w:val="00310118"/>
    <w:rsid w:val="003102F8"/>
    <w:rsid w:val="003111B4"/>
    <w:rsid w:val="00313E74"/>
    <w:rsid w:val="00314D84"/>
    <w:rsid w:val="00320913"/>
    <w:rsid w:val="003230A2"/>
    <w:rsid w:val="00326C15"/>
    <w:rsid w:val="003270C1"/>
    <w:rsid w:val="0033053A"/>
    <w:rsid w:val="00330D41"/>
    <w:rsid w:val="003340EE"/>
    <w:rsid w:val="00343184"/>
    <w:rsid w:val="003451B3"/>
    <w:rsid w:val="003479BA"/>
    <w:rsid w:val="00357177"/>
    <w:rsid w:val="00363097"/>
    <w:rsid w:val="003679A4"/>
    <w:rsid w:val="003718E5"/>
    <w:rsid w:val="0038281F"/>
    <w:rsid w:val="00383314"/>
    <w:rsid w:val="003878D8"/>
    <w:rsid w:val="00387A2B"/>
    <w:rsid w:val="00391CA0"/>
    <w:rsid w:val="003927D7"/>
    <w:rsid w:val="00392B59"/>
    <w:rsid w:val="0039403E"/>
    <w:rsid w:val="00396303"/>
    <w:rsid w:val="00396734"/>
    <w:rsid w:val="00396D8C"/>
    <w:rsid w:val="00397281"/>
    <w:rsid w:val="00397891"/>
    <w:rsid w:val="003A1C12"/>
    <w:rsid w:val="003A1F90"/>
    <w:rsid w:val="003B11F1"/>
    <w:rsid w:val="003B2A5B"/>
    <w:rsid w:val="003B3336"/>
    <w:rsid w:val="003C036D"/>
    <w:rsid w:val="003D594F"/>
    <w:rsid w:val="003D6C8D"/>
    <w:rsid w:val="003D7FE9"/>
    <w:rsid w:val="003E19FB"/>
    <w:rsid w:val="003E38B0"/>
    <w:rsid w:val="003E54FC"/>
    <w:rsid w:val="003F4D20"/>
    <w:rsid w:val="003F7FCD"/>
    <w:rsid w:val="00400B2F"/>
    <w:rsid w:val="0040681C"/>
    <w:rsid w:val="00410D27"/>
    <w:rsid w:val="0041140D"/>
    <w:rsid w:val="004124D0"/>
    <w:rsid w:val="004130E5"/>
    <w:rsid w:val="0041779C"/>
    <w:rsid w:val="0042040B"/>
    <w:rsid w:val="00431BCD"/>
    <w:rsid w:val="00436C35"/>
    <w:rsid w:val="004413EA"/>
    <w:rsid w:val="0044266B"/>
    <w:rsid w:val="004432D7"/>
    <w:rsid w:val="00452804"/>
    <w:rsid w:val="00453E61"/>
    <w:rsid w:val="004552DD"/>
    <w:rsid w:val="00457FF0"/>
    <w:rsid w:val="00463AF8"/>
    <w:rsid w:val="0047144D"/>
    <w:rsid w:val="00471FA0"/>
    <w:rsid w:val="004720BE"/>
    <w:rsid w:val="0047340F"/>
    <w:rsid w:val="00474C4B"/>
    <w:rsid w:val="004820B2"/>
    <w:rsid w:val="00490345"/>
    <w:rsid w:val="00494706"/>
    <w:rsid w:val="0049618C"/>
    <w:rsid w:val="004A0737"/>
    <w:rsid w:val="004A21CD"/>
    <w:rsid w:val="004B027D"/>
    <w:rsid w:val="004B052E"/>
    <w:rsid w:val="004B310C"/>
    <w:rsid w:val="004B42A7"/>
    <w:rsid w:val="004B65F6"/>
    <w:rsid w:val="004C663E"/>
    <w:rsid w:val="004C6E45"/>
    <w:rsid w:val="004C7148"/>
    <w:rsid w:val="004D0322"/>
    <w:rsid w:val="004D62E3"/>
    <w:rsid w:val="004E0C4E"/>
    <w:rsid w:val="004E2976"/>
    <w:rsid w:val="004F004C"/>
    <w:rsid w:val="004F54D5"/>
    <w:rsid w:val="00500BCE"/>
    <w:rsid w:val="005010F4"/>
    <w:rsid w:val="00507F7E"/>
    <w:rsid w:val="00512070"/>
    <w:rsid w:val="0051395D"/>
    <w:rsid w:val="00520FF1"/>
    <w:rsid w:val="0052321C"/>
    <w:rsid w:val="00523F8A"/>
    <w:rsid w:val="00524249"/>
    <w:rsid w:val="005315F4"/>
    <w:rsid w:val="005363D8"/>
    <w:rsid w:val="005416D6"/>
    <w:rsid w:val="00550FAD"/>
    <w:rsid w:val="00551312"/>
    <w:rsid w:val="005526A3"/>
    <w:rsid w:val="005549D6"/>
    <w:rsid w:val="0055638C"/>
    <w:rsid w:val="005575D5"/>
    <w:rsid w:val="00560A8E"/>
    <w:rsid w:val="00563787"/>
    <w:rsid w:val="0056448D"/>
    <w:rsid w:val="00565614"/>
    <w:rsid w:val="005735B6"/>
    <w:rsid w:val="005740E8"/>
    <w:rsid w:val="00575BF1"/>
    <w:rsid w:val="005830FF"/>
    <w:rsid w:val="00583AD8"/>
    <w:rsid w:val="00584F01"/>
    <w:rsid w:val="00587B6F"/>
    <w:rsid w:val="00594AA2"/>
    <w:rsid w:val="00594EEA"/>
    <w:rsid w:val="005A102B"/>
    <w:rsid w:val="005A33C4"/>
    <w:rsid w:val="005A5B81"/>
    <w:rsid w:val="005A61AB"/>
    <w:rsid w:val="005A7F8D"/>
    <w:rsid w:val="005B7D06"/>
    <w:rsid w:val="005C5B6A"/>
    <w:rsid w:val="005D2DCD"/>
    <w:rsid w:val="005D4EC7"/>
    <w:rsid w:val="005D59B9"/>
    <w:rsid w:val="005E0922"/>
    <w:rsid w:val="005E79F4"/>
    <w:rsid w:val="005F167A"/>
    <w:rsid w:val="005F7EDE"/>
    <w:rsid w:val="00600FFB"/>
    <w:rsid w:val="0060292C"/>
    <w:rsid w:val="00604FB5"/>
    <w:rsid w:val="0061413B"/>
    <w:rsid w:val="006146D9"/>
    <w:rsid w:val="006167E0"/>
    <w:rsid w:val="00617233"/>
    <w:rsid w:val="006254B1"/>
    <w:rsid w:val="00625836"/>
    <w:rsid w:val="00625A52"/>
    <w:rsid w:val="0062727D"/>
    <w:rsid w:val="00631494"/>
    <w:rsid w:val="0063336A"/>
    <w:rsid w:val="00641505"/>
    <w:rsid w:val="0064209E"/>
    <w:rsid w:val="006425F9"/>
    <w:rsid w:val="00653697"/>
    <w:rsid w:val="006644A1"/>
    <w:rsid w:val="00664E06"/>
    <w:rsid w:val="00667B72"/>
    <w:rsid w:val="0067034E"/>
    <w:rsid w:val="00673064"/>
    <w:rsid w:val="0068043D"/>
    <w:rsid w:val="00681BA6"/>
    <w:rsid w:val="00682377"/>
    <w:rsid w:val="006878CB"/>
    <w:rsid w:val="00693163"/>
    <w:rsid w:val="00694781"/>
    <w:rsid w:val="00694D39"/>
    <w:rsid w:val="00694DB1"/>
    <w:rsid w:val="00696CA4"/>
    <w:rsid w:val="006972F7"/>
    <w:rsid w:val="006A06EE"/>
    <w:rsid w:val="006A3298"/>
    <w:rsid w:val="006A5A5B"/>
    <w:rsid w:val="006B5ED1"/>
    <w:rsid w:val="006B6B6C"/>
    <w:rsid w:val="006C02B1"/>
    <w:rsid w:val="006C3CD9"/>
    <w:rsid w:val="006C3E13"/>
    <w:rsid w:val="006C41FC"/>
    <w:rsid w:val="006D5301"/>
    <w:rsid w:val="006D69B6"/>
    <w:rsid w:val="006E0246"/>
    <w:rsid w:val="006E6EE8"/>
    <w:rsid w:val="006F1ECF"/>
    <w:rsid w:val="006F2F43"/>
    <w:rsid w:val="006F7D08"/>
    <w:rsid w:val="007002AA"/>
    <w:rsid w:val="00700F41"/>
    <w:rsid w:val="0070583C"/>
    <w:rsid w:val="00706566"/>
    <w:rsid w:val="00710A11"/>
    <w:rsid w:val="0071103A"/>
    <w:rsid w:val="00716332"/>
    <w:rsid w:val="00720B07"/>
    <w:rsid w:val="00721ADA"/>
    <w:rsid w:val="00723D70"/>
    <w:rsid w:val="00725278"/>
    <w:rsid w:val="007346B2"/>
    <w:rsid w:val="00742848"/>
    <w:rsid w:val="00745E92"/>
    <w:rsid w:val="00750E00"/>
    <w:rsid w:val="0075468F"/>
    <w:rsid w:val="00754B06"/>
    <w:rsid w:val="00761B07"/>
    <w:rsid w:val="00765902"/>
    <w:rsid w:val="00773AE2"/>
    <w:rsid w:val="00775A6E"/>
    <w:rsid w:val="007760C8"/>
    <w:rsid w:val="0078141D"/>
    <w:rsid w:val="007831E3"/>
    <w:rsid w:val="00784A29"/>
    <w:rsid w:val="00786AC5"/>
    <w:rsid w:val="00790CFA"/>
    <w:rsid w:val="00792CDB"/>
    <w:rsid w:val="00796D0D"/>
    <w:rsid w:val="007A0EB5"/>
    <w:rsid w:val="007A280F"/>
    <w:rsid w:val="007A35FA"/>
    <w:rsid w:val="007A3CD3"/>
    <w:rsid w:val="007A3D98"/>
    <w:rsid w:val="007A5B7A"/>
    <w:rsid w:val="007A7009"/>
    <w:rsid w:val="007B26A3"/>
    <w:rsid w:val="007B4A8E"/>
    <w:rsid w:val="007B67D8"/>
    <w:rsid w:val="007C4695"/>
    <w:rsid w:val="007D0DAC"/>
    <w:rsid w:val="007D3335"/>
    <w:rsid w:val="007D3C44"/>
    <w:rsid w:val="007D5BFB"/>
    <w:rsid w:val="007D61C1"/>
    <w:rsid w:val="007E1B34"/>
    <w:rsid w:val="007F0DE8"/>
    <w:rsid w:val="0080226C"/>
    <w:rsid w:val="00803F3F"/>
    <w:rsid w:val="008044B5"/>
    <w:rsid w:val="00804BE1"/>
    <w:rsid w:val="00804FC5"/>
    <w:rsid w:val="008119F7"/>
    <w:rsid w:val="00812C5A"/>
    <w:rsid w:val="00813AC8"/>
    <w:rsid w:val="00834473"/>
    <w:rsid w:val="0083556D"/>
    <w:rsid w:val="00840A8D"/>
    <w:rsid w:val="00841887"/>
    <w:rsid w:val="00842E51"/>
    <w:rsid w:val="00843BBC"/>
    <w:rsid w:val="00850617"/>
    <w:rsid w:val="008519FE"/>
    <w:rsid w:val="00852859"/>
    <w:rsid w:val="008544C9"/>
    <w:rsid w:val="0085586D"/>
    <w:rsid w:val="008559AB"/>
    <w:rsid w:val="00862904"/>
    <w:rsid w:val="00862EBC"/>
    <w:rsid w:val="008650C0"/>
    <w:rsid w:val="00872DAC"/>
    <w:rsid w:val="00880D4A"/>
    <w:rsid w:val="00881ECF"/>
    <w:rsid w:val="00884513"/>
    <w:rsid w:val="00884D74"/>
    <w:rsid w:val="00885DA6"/>
    <w:rsid w:val="0088678B"/>
    <w:rsid w:val="008875AE"/>
    <w:rsid w:val="00890E74"/>
    <w:rsid w:val="0089212D"/>
    <w:rsid w:val="008A0DCF"/>
    <w:rsid w:val="008A4593"/>
    <w:rsid w:val="008B3267"/>
    <w:rsid w:val="008B3681"/>
    <w:rsid w:val="008B3B1C"/>
    <w:rsid w:val="008B48EB"/>
    <w:rsid w:val="008B4D29"/>
    <w:rsid w:val="008B5F03"/>
    <w:rsid w:val="008C480F"/>
    <w:rsid w:val="008D0DF1"/>
    <w:rsid w:val="008D3D95"/>
    <w:rsid w:val="008D67BB"/>
    <w:rsid w:val="008E1336"/>
    <w:rsid w:val="008E5C34"/>
    <w:rsid w:val="008E5EE6"/>
    <w:rsid w:val="008F3907"/>
    <w:rsid w:val="008F41CB"/>
    <w:rsid w:val="008F5890"/>
    <w:rsid w:val="008F5B4B"/>
    <w:rsid w:val="008F5C5C"/>
    <w:rsid w:val="008F649E"/>
    <w:rsid w:val="00901CFF"/>
    <w:rsid w:val="00911B53"/>
    <w:rsid w:val="009142A4"/>
    <w:rsid w:val="00917F5E"/>
    <w:rsid w:val="009216A4"/>
    <w:rsid w:val="00925DC5"/>
    <w:rsid w:val="00927A8E"/>
    <w:rsid w:val="00931BD9"/>
    <w:rsid w:val="009322A1"/>
    <w:rsid w:val="00937ACA"/>
    <w:rsid w:val="00937DF9"/>
    <w:rsid w:val="0094087A"/>
    <w:rsid w:val="00952171"/>
    <w:rsid w:val="00955190"/>
    <w:rsid w:val="00963D7E"/>
    <w:rsid w:val="00965603"/>
    <w:rsid w:val="0096591C"/>
    <w:rsid w:val="009713F5"/>
    <w:rsid w:val="00982DC3"/>
    <w:rsid w:val="0098344D"/>
    <w:rsid w:val="00992519"/>
    <w:rsid w:val="0099778E"/>
    <w:rsid w:val="009A1659"/>
    <w:rsid w:val="009A3871"/>
    <w:rsid w:val="009A5238"/>
    <w:rsid w:val="009B0947"/>
    <w:rsid w:val="009B20EF"/>
    <w:rsid w:val="009C1604"/>
    <w:rsid w:val="009C2569"/>
    <w:rsid w:val="009C6731"/>
    <w:rsid w:val="009D17BF"/>
    <w:rsid w:val="009D42B8"/>
    <w:rsid w:val="009E14EC"/>
    <w:rsid w:val="009E4844"/>
    <w:rsid w:val="009E521A"/>
    <w:rsid w:val="009E6ED6"/>
    <w:rsid w:val="009F380C"/>
    <w:rsid w:val="009F7266"/>
    <w:rsid w:val="00A00436"/>
    <w:rsid w:val="00A01260"/>
    <w:rsid w:val="00A063D0"/>
    <w:rsid w:val="00A067B1"/>
    <w:rsid w:val="00A10309"/>
    <w:rsid w:val="00A13E8A"/>
    <w:rsid w:val="00A156A3"/>
    <w:rsid w:val="00A177C2"/>
    <w:rsid w:val="00A23754"/>
    <w:rsid w:val="00A238FD"/>
    <w:rsid w:val="00A25CD3"/>
    <w:rsid w:val="00A3199C"/>
    <w:rsid w:val="00A33FF9"/>
    <w:rsid w:val="00A34887"/>
    <w:rsid w:val="00A3733D"/>
    <w:rsid w:val="00A433C5"/>
    <w:rsid w:val="00A447C4"/>
    <w:rsid w:val="00A456BD"/>
    <w:rsid w:val="00A50801"/>
    <w:rsid w:val="00A661D5"/>
    <w:rsid w:val="00A677F4"/>
    <w:rsid w:val="00A705A8"/>
    <w:rsid w:val="00A72F45"/>
    <w:rsid w:val="00A748BB"/>
    <w:rsid w:val="00A757FB"/>
    <w:rsid w:val="00A76292"/>
    <w:rsid w:val="00A86F7D"/>
    <w:rsid w:val="00A9005A"/>
    <w:rsid w:val="00A937EB"/>
    <w:rsid w:val="00A965BF"/>
    <w:rsid w:val="00AB398E"/>
    <w:rsid w:val="00AC08D6"/>
    <w:rsid w:val="00AC35FB"/>
    <w:rsid w:val="00AD10EF"/>
    <w:rsid w:val="00AD5F29"/>
    <w:rsid w:val="00AD7144"/>
    <w:rsid w:val="00AE1859"/>
    <w:rsid w:val="00AE79B4"/>
    <w:rsid w:val="00AF0283"/>
    <w:rsid w:val="00AF3103"/>
    <w:rsid w:val="00B00838"/>
    <w:rsid w:val="00B00D03"/>
    <w:rsid w:val="00B00FD9"/>
    <w:rsid w:val="00B02B47"/>
    <w:rsid w:val="00B03207"/>
    <w:rsid w:val="00B03939"/>
    <w:rsid w:val="00B06867"/>
    <w:rsid w:val="00B110FD"/>
    <w:rsid w:val="00B135F2"/>
    <w:rsid w:val="00B20BF3"/>
    <w:rsid w:val="00B23B2E"/>
    <w:rsid w:val="00B24235"/>
    <w:rsid w:val="00B25D3D"/>
    <w:rsid w:val="00B27721"/>
    <w:rsid w:val="00B31B5D"/>
    <w:rsid w:val="00B37137"/>
    <w:rsid w:val="00B37349"/>
    <w:rsid w:val="00B4090A"/>
    <w:rsid w:val="00B432F3"/>
    <w:rsid w:val="00B451B2"/>
    <w:rsid w:val="00B45C7F"/>
    <w:rsid w:val="00B46430"/>
    <w:rsid w:val="00B46DF6"/>
    <w:rsid w:val="00B50413"/>
    <w:rsid w:val="00B507B9"/>
    <w:rsid w:val="00B53498"/>
    <w:rsid w:val="00B54F7D"/>
    <w:rsid w:val="00B57283"/>
    <w:rsid w:val="00B57E06"/>
    <w:rsid w:val="00B60C72"/>
    <w:rsid w:val="00B678EA"/>
    <w:rsid w:val="00B742F8"/>
    <w:rsid w:val="00B748D2"/>
    <w:rsid w:val="00B812D0"/>
    <w:rsid w:val="00B82911"/>
    <w:rsid w:val="00B85003"/>
    <w:rsid w:val="00B86F70"/>
    <w:rsid w:val="00B87C10"/>
    <w:rsid w:val="00B93A86"/>
    <w:rsid w:val="00B93FC0"/>
    <w:rsid w:val="00B95276"/>
    <w:rsid w:val="00B95C37"/>
    <w:rsid w:val="00BA0198"/>
    <w:rsid w:val="00BA1323"/>
    <w:rsid w:val="00BB09E0"/>
    <w:rsid w:val="00BB153B"/>
    <w:rsid w:val="00BB664D"/>
    <w:rsid w:val="00BB68CB"/>
    <w:rsid w:val="00BC1C83"/>
    <w:rsid w:val="00BC2E57"/>
    <w:rsid w:val="00BC46E3"/>
    <w:rsid w:val="00BD01B8"/>
    <w:rsid w:val="00BD413C"/>
    <w:rsid w:val="00BD5818"/>
    <w:rsid w:val="00BD5AE3"/>
    <w:rsid w:val="00BD65DC"/>
    <w:rsid w:val="00BD72C8"/>
    <w:rsid w:val="00BE042E"/>
    <w:rsid w:val="00BE4C62"/>
    <w:rsid w:val="00BE6915"/>
    <w:rsid w:val="00BF068D"/>
    <w:rsid w:val="00BF35E9"/>
    <w:rsid w:val="00BF40FA"/>
    <w:rsid w:val="00BF72D6"/>
    <w:rsid w:val="00BF7549"/>
    <w:rsid w:val="00C01859"/>
    <w:rsid w:val="00C0276F"/>
    <w:rsid w:val="00C02C1A"/>
    <w:rsid w:val="00C065A9"/>
    <w:rsid w:val="00C15FFC"/>
    <w:rsid w:val="00C21447"/>
    <w:rsid w:val="00C3212E"/>
    <w:rsid w:val="00C415EE"/>
    <w:rsid w:val="00C41628"/>
    <w:rsid w:val="00C4392F"/>
    <w:rsid w:val="00C475B3"/>
    <w:rsid w:val="00C478F2"/>
    <w:rsid w:val="00C47B64"/>
    <w:rsid w:val="00C52223"/>
    <w:rsid w:val="00C53398"/>
    <w:rsid w:val="00C5487D"/>
    <w:rsid w:val="00C54BA6"/>
    <w:rsid w:val="00C55665"/>
    <w:rsid w:val="00C56AB3"/>
    <w:rsid w:val="00C56BB2"/>
    <w:rsid w:val="00C61E2A"/>
    <w:rsid w:val="00C632D0"/>
    <w:rsid w:val="00C63FA6"/>
    <w:rsid w:val="00C64FC0"/>
    <w:rsid w:val="00C65F2B"/>
    <w:rsid w:val="00C67662"/>
    <w:rsid w:val="00C720BA"/>
    <w:rsid w:val="00C76163"/>
    <w:rsid w:val="00C76651"/>
    <w:rsid w:val="00C80555"/>
    <w:rsid w:val="00C81B54"/>
    <w:rsid w:val="00C82F60"/>
    <w:rsid w:val="00C8532A"/>
    <w:rsid w:val="00C902D3"/>
    <w:rsid w:val="00C90B66"/>
    <w:rsid w:val="00C940B2"/>
    <w:rsid w:val="00C94716"/>
    <w:rsid w:val="00C94CBD"/>
    <w:rsid w:val="00CA009C"/>
    <w:rsid w:val="00CA0E71"/>
    <w:rsid w:val="00CA114A"/>
    <w:rsid w:val="00CA361A"/>
    <w:rsid w:val="00CA6AE2"/>
    <w:rsid w:val="00CA7D88"/>
    <w:rsid w:val="00CB19B8"/>
    <w:rsid w:val="00CC4B98"/>
    <w:rsid w:val="00CC64CB"/>
    <w:rsid w:val="00CC76D9"/>
    <w:rsid w:val="00CD10F4"/>
    <w:rsid w:val="00CD4895"/>
    <w:rsid w:val="00CD6649"/>
    <w:rsid w:val="00CE66A1"/>
    <w:rsid w:val="00CE6C25"/>
    <w:rsid w:val="00D10E73"/>
    <w:rsid w:val="00D206E9"/>
    <w:rsid w:val="00D20BDE"/>
    <w:rsid w:val="00D278C9"/>
    <w:rsid w:val="00D27FF1"/>
    <w:rsid w:val="00D306D2"/>
    <w:rsid w:val="00D31BA0"/>
    <w:rsid w:val="00D40A11"/>
    <w:rsid w:val="00D41FF5"/>
    <w:rsid w:val="00D43C51"/>
    <w:rsid w:val="00D54D41"/>
    <w:rsid w:val="00D56521"/>
    <w:rsid w:val="00D5761C"/>
    <w:rsid w:val="00D6091B"/>
    <w:rsid w:val="00D624A8"/>
    <w:rsid w:val="00D640A9"/>
    <w:rsid w:val="00D66352"/>
    <w:rsid w:val="00D665CF"/>
    <w:rsid w:val="00D67FE5"/>
    <w:rsid w:val="00D705F5"/>
    <w:rsid w:val="00D73B75"/>
    <w:rsid w:val="00D73BF3"/>
    <w:rsid w:val="00D743FA"/>
    <w:rsid w:val="00D7692D"/>
    <w:rsid w:val="00D80427"/>
    <w:rsid w:val="00D811EE"/>
    <w:rsid w:val="00D81205"/>
    <w:rsid w:val="00D84CC4"/>
    <w:rsid w:val="00D84F55"/>
    <w:rsid w:val="00D86FCF"/>
    <w:rsid w:val="00DA29C9"/>
    <w:rsid w:val="00DA4B80"/>
    <w:rsid w:val="00DA66BD"/>
    <w:rsid w:val="00DA6788"/>
    <w:rsid w:val="00DA7182"/>
    <w:rsid w:val="00DB32D3"/>
    <w:rsid w:val="00DD05FB"/>
    <w:rsid w:val="00DD3D66"/>
    <w:rsid w:val="00DE539F"/>
    <w:rsid w:val="00DE6AE9"/>
    <w:rsid w:val="00DE6B5E"/>
    <w:rsid w:val="00DF5BB2"/>
    <w:rsid w:val="00E02012"/>
    <w:rsid w:val="00E0279A"/>
    <w:rsid w:val="00E04CAF"/>
    <w:rsid w:val="00E05552"/>
    <w:rsid w:val="00E06C80"/>
    <w:rsid w:val="00E11653"/>
    <w:rsid w:val="00E268F9"/>
    <w:rsid w:val="00E27072"/>
    <w:rsid w:val="00E2779B"/>
    <w:rsid w:val="00E279CC"/>
    <w:rsid w:val="00E307BB"/>
    <w:rsid w:val="00E31AAB"/>
    <w:rsid w:val="00E33811"/>
    <w:rsid w:val="00E36050"/>
    <w:rsid w:val="00E41420"/>
    <w:rsid w:val="00E43285"/>
    <w:rsid w:val="00E43E8A"/>
    <w:rsid w:val="00E46EAF"/>
    <w:rsid w:val="00E47F12"/>
    <w:rsid w:val="00E5120A"/>
    <w:rsid w:val="00E579EE"/>
    <w:rsid w:val="00E60A01"/>
    <w:rsid w:val="00E6174A"/>
    <w:rsid w:val="00E62A29"/>
    <w:rsid w:val="00E63AD4"/>
    <w:rsid w:val="00E70EB8"/>
    <w:rsid w:val="00E76434"/>
    <w:rsid w:val="00E76FF6"/>
    <w:rsid w:val="00E802C8"/>
    <w:rsid w:val="00E862F9"/>
    <w:rsid w:val="00E8798B"/>
    <w:rsid w:val="00E91CDA"/>
    <w:rsid w:val="00E92716"/>
    <w:rsid w:val="00E93EC2"/>
    <w:rsid w:val="00E95028"/>
    <w:rsid w:val="00E96B62"/>
    <w:rsid w:val="00E97A32"/>
    <w:rsid w:val="00EA1A06"/>
    <w:rsid w:val="00EA34ED"/>
    <w:rsid w:val="00EA3F1D"/>
    <w:rsid w:val="00EA7F9B"/>
    <w:rsid w:val="00EB1B39"/>
    <w:rsid w:val="00EB5B5E"/>
    <w:rsid w:val="00EC6E67"/>
    <w:rsid w:val="00ED0C9C"/>
    <w:rsid w:val="00ED160A"/>
    <w:rsid w:val="00ED75E5"/>
    <w:rsid w:val="00ED7732"/>
    <w:rsid w:val="00EE1B5F"/>
    <w:rsid w:val="00EE5796"/>
    <w:rsid w:val="00EE58D5"/>
    <w:rsid w:val="00EF00CA"/>
    <w:rsid w:val="00EF09B8"/>
    <w:rsid w:val="00EF41E1"/>
    <w:rsid w:val="00EF6FB9"/>
    <w:rsid w:val="00EF7234"/>
    <w:rsid w:val="00F04CC5"/>
    <w:rsid w:val="00F10603"/>
    <w:rsid w:val="00F119D9"/>
    <w:rsid w:val="00F1359C"/>
    <w:rsid w:val="00F14205"/>
    <w:rsid w:val="00F14423"/>
    <w:rsid w:val="00F22CC5"/>
    <w:rsid w:val="00F22F78"/>
    <w:rsid w:val="00F2529E"/>
    <w:rsid w:val="00F30F15"/>
    <w:rsid w:val="00F371B1"/>
    <w:rsid w:val="00F417AB"/>
    <w:rsid w:val="00F42CBE"/>
    <w:rsid w:val="00F46DBE"/>
    <w:rsid w:val="00F47BA3"/>
    <w:rsid w:val="00F503E4"/>
    <w:rsid w:val="00F532FA"/>
    <w:rsid w:val="00F5473E"/>
    <w:rsid w:val="00F56BDD"/>
    <w:rsid w:val="00F63E2F"/>
    <w:rsid w:val="00F71A5D"/>
    <w:rsid w:val="00F80DD0"/>
    <w:rsid w:val="00F83B46"/>
    <w:rsid w:val="00F83CAF"/>
    <w:rsid w:val="00F869AA"/>
    <w:rsid w:val="00FA5612"/>
    <w:rsid w:val="00FA658E"/>
    <w:rsid w:val="00FB4C43"/>
    <w:rsid w:val="00FB514C"/>
    <w:rsid w:val="00FB5660"/>
    <w:rsid w:val="00FC073F"/>
    <w:rsid w:val="00FC711A"/>
    <w:rsid w:val="00FD25E3"/>
    <w:rsid w:val="00FE1AA8"/>
    <w:rsid w:val="00FE4E7D"/>
    <w:rsid w:val="00FE529A"/>
    <w:rsid w:val="00FF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130C14"/>
  <w15:docId w15:val="{14C3BE14-E103-41E6-BB85-F6CBEAED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7177"/>
    <w:rPr>
      <w:sz w:val="24"/>
      <w:szCs w:val="24"/>
    </w:rPr>
  </w:style>
  <w:style w:type="paragraph" w:styleId="1">
    <w:name w:val="heading 1"/>
    <w:basedOn w:val="a"/>
    <w:next w:val="a"/>
    <w:qFormat/>
    <w:rsid w:val="00357177"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rsid w:val="00357177"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rsid w:val="00357177"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rsid w:val="00357177"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rsid w:val="00357177"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357177"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rsid w:val="00357177"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a7"/>
    <w:qFormat/>
    <w:rsid w:val="0056448D"/>
    <w:pPr>
      <w:jc w:val="center"/>
    </w:pPr>
    <w:rPr>
      <w:sz w:val="28"/>
      <w:szCs w:val="20"/>
    </w:rPr>
  </w:style>
  <w:style w:type="character" w:customStyle="1" w:styleId="a7">
    <w:name w:val="Название Знак"/>
    <w:link w:val="a6"/>
    <w:rsid w:val="003230A2"/>
    <w:rPr>
      <w:sz w:val="28"/>
    </w:rPr>
  </w:style>
  <w:style w:type="paragraph" w:styleId="a8">
    <w:name w:val="caption"/>
    <w:basedOn w:val="a"/>
    <w:qFormat/>
    <w:rsid w:val="00880D4A"/>
    <w:pPr>
      <w:jc w:val="center"/>
    </w:pPr>
    <w:rPr>
      <w:sz w:val="28"/>
      <w:szCs w:val="20"/>
    </w:rPr>
  </w:style>
  <w:style w:type="paragraph" w:customStyle="1" w:styleId="a9">
    <w:basedOn w:val="a"/>
    <w:next w:val="a6"/>
    <w:qFormat/>
    <w:rsid w:val="00880D4A"/>
    <w:pPr>
      <w:jc w:val="center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31883-EBC8-4D1A-96F1-259793A7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TotalTime>7</TotalTime>
  <Pages>4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5592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creator>user</dc:creator>
  <cp:lastModifiedBy>CBuser</cp:lastModifiedBy>
  <cp:revision>5</cp:revision>
  <cp:lastPrinted>2025-04-25T06:47:00Z</cp:lastPrinted>
  <dcterms:created xsi:type="dcterms:W3CDTF">2025-04-23T04:20:00Z</dcterms:created>
  <dcterms:modified xsi:type="dcterms:W3CDTF">2025-12-19T14:17:00Z</dcterms:modified>
</cp:coreProperties>
</file>